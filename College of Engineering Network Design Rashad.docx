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7F08C" w14:textId="77777777" w:rsidR="003F25AC" w:rsidRDefault="00E1367E" w:rsidP="003F25AC">
      <w:pPr>
        <w:jc w:val="center"/>
        <w:rPr>
          <w:rFonts w:ascii="Times New Roman" w:hAnsi="Times New Roman"/>
          <w:sz w:val="28"/>
          <w:szCs w:val="28"/>
        </w:rPr>
      </w:pPr>
      <w:bookmarkStart w:id="0" w:name="_Hlk100587392"/>
      <w:bookmarkEnd w:id="0"/>
      <w:r>
        <w:rPr>
          <w:rFonts w:ascii="Times New Roman" w:hAnsi="Times New Roman"/>
          <w:noProof/>
          <w:sz w:val="32"/>
        </w:rPr>
        <w:drawing>
          <wp:inline distT="0" distB="0" distL="0" distR="0" wp14:anchorId="2AB2866F" wp14:editId="1DDC1A22">
            <wp:extent cx="1516380" cy="545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8548" cy="553186"/>
                    </a:xfrm>
                    <a:prstGeom prst="rect">
                      <a:avLst/>
                    </a:prstGeom>
                    <a:noFill/>
                  </pic:spPr>
                </pic:pic>
              </a:graphicData>
            </a:graphic>
          </wp:inline>
        </w:drawing>
      </w:r>
    </w:p>
    <w:p w14:paraId="268406B9" w14:textId="77777777" w:rsidR="003F25AC" w:rsidRPr="00A932A3" w:rsidRDefault="003F25AC" w:rsidP="00C35C08">
      <w:pPr>
        <w:spacing w:before="0" w:after="0"/>
        <w:jc w:val="center"/>
        <w:rPr>
          <w:rFonts w:cs="Arial"/>
          <w:szCs w:val="28"/>
        </w:rPr>
      </w:pPr>
      <w:r w:rsidRPr="00A932A3">
        <w:rPr>
          <w:rFonts w:cs="Arial"/>
          <w:szCs w:val="28"/>
        </w:rPr>
        <w:t>College of Engineering</w:t>
      </w:r>
    </w:p>
    <w:p w14:paraId="3202B535" w14:textId="77777777" w:rsidR="003F25AC" w:rsidRPr="00A932A3" w:rsidRDefault="003F25AC" w:rsidP="00C35C08">
      <w:pPr>
        <w:spacing w:before="0" w:after="0"/>
        <w:jc w:val="center"/>
        <w:rPr>
          <w:rFonts w:cs="Arial"/>
          <w:szCs w:val="28"/>
        </w:rPr>
      </w:pPr>
      <w:r w:rsidRPr="00A932A3">
        <w:rPr>
          <w:rFonts w:cs="Arial"/>
          <w:szCs w:val="28"/>
        </w:rPr>
        <w:t>Information Technology Department</w:t>
      </w:r>
    </w:p>
    <w:p w14:paraId="2CEE8F77" w14:textId="77777777" w:rsidR="00DE46F0" w:rsidRDefault="00DE46F0" w:rsidP="00C35C08">
      <w:pPr>
        <w:spacing w:before="0" w:after="0"/>
        <w:jc w:val="center"/>
        <w:rPr>
          <w:rFonts w:cs="Arial"/>
          <w:szCs w:val="28"/>
        </w:rPr>
      </w:pPr>
      <w:r w:rsidRPr="00DE46F0">
        <w:rPr>
          <w:rFonts w:cs="Arial"/>
          <w:szCs w:val="28"/>
        </w:rPr>
        <w:t>ITE 402 – Computer Networks: Design and Implementations</w:t>
      </w:r>
    </w:p>
    <w:p w14:paraId="5702A092" w14:textId="77777777" w:rsidR="003F25AC" w:rsidRDefault="003F25AC" w:rsidP="00C35C08">
      <w:pPr>
        <w:spacing w:before="0" w:after="0"/>
        <w:jc w:val="center"/>
        <w:rPr>
          <w:rFonts w:cs="Arial"/>
          <w:szCs w:val="28"/>
        </w:rPr>
      </w:pPr>
      <w:r w:rsidRPr="00A932A3">
        <w:rPr>
          <w:rFonts w:cs="Arial"/>
          <w:szCs w:val="28"/>
        </w:rPr>
        <w:t xml:space="preserve">Lab </w:t>
      </w:r>
      <w:r w:rsidR="00DE46F0">
        <w:rPr>
          <w:rFonts w:cs="Arial"/>
          <w:szCs w:val="28"/>
        </w:rPr>
        <w:t>One</w:t>
      </w:r>
    </w:p>
    <w:p w14:paraId="79EC097D" w14:textId="77777777" w:rsidR="00C35C08" w:rsidRDefault="00C35C08" w:rsidP="001778DC">
      <w:pPr>
        <w:spacing w:after="120" w:line="240" w:lineRule="exact"/>
        <w:rPr>
          <w:rFonts w:cs="Arial"/>
          <w:b/>
          <w:sz w:val="24"/>
          <w:szCs w:val="28"/>
        </w:rPr>
      </w:pPr>
    </w:p>
    <w:p w14:paraId="6700868E" w14:textId="643254CC" w:rsidR="00671A40" w:rsidRDefault="00671A40" w:rsidP="001778DC">
      <w:pPr>
        <w:spacing w:after="120" w:line="240" w:lineRule="exact"/>
        <w:rPr>
          <w:rFonts w:cs="Arial"/>
          <w:b/>
          <w:sz w:val="24"/>
          <w:szCs w:val="28"/>
        </w:rPr>
      </w:pPr>
      <w:r>
        <w:rPr>
          <w:rFonts w:cs="Arial"/>
          <w:b/>
          <w:sz w:val="24"/>
          <w:szCs w:val="28"/>
        </w:rPr>
        <w:t>Introduction:</w:t>
      </w:r>
    </w:p>
    <w:p w14:paraId="70E5E1E9" w14:textId="3AF9445E" w:rsidR="00671A40" w:rsidRPr="00C35C08" w:rsidRDefault="00C35C08" w:rsidP="001778DC">
      <w:pPr>
        <w:spacing w:after="120" w:line="240" w:lineRule="exact"/>
        <w:rPr>
          <w:rFonts w:cs="Arial"/>
        </w:rPr>
      </w:pPr>
      <w:r w:rsidRPr="00C35C08">
        <w:rPr>
          <w:rFonts w:cs="Arial"/>
        </w:rPr>
        <w:t>This lab contains two parts and t</w:t>
      </w:r>
      <w:r w:rsidR="00671A40" w:rsidRPr="00C35C08">
        <w:rPr>
          <w:rFonts w:cs="Arial"/>
        </w:rPr>
        <w:t xml:space="preserve">he </w:t>
      </w:r>
      <w:r w:rsidRPr="00C35C08">
        <w:rPr>
          <w:rFonts w:cs="Arial"/>
        </w:rPr>
        <w:t xml:space="preserve">main objectives </w:t>
      </w:r>
      <w:r w:rsidR="00671A40" w:rsidRPr="00C35C08">
        <w:rPr>
          <w:rFonts w:cs="Arial"/>
        </w:rPr>
        <w:t xml:space="preserve">of this lab </w:t>
      </w:r>
      <w:r w:rsidRPr="00C35C08">
        <w:rPr>
          <w:rFonts w:cs="Arial"/>
        </w:rPr>
        <w:t>are</w:t>
      </w:r>
      <w:r w:rsidR="00671A40" w:rsidRPr="00C35C08">
        <w:rPr>
          <w:rFonts w:cs="Arial"/>
        </w:rPr>
        <w:t xml:space="preserve"> to achieve the following:</w:t>
      </w:r>
    </w:p>
    <w:p w14:paraId="07C0AC15" w14:textId="1ED5820A" w:rsidR="00C35C08" w:rsidRPr="00C35C08" w:rsidRDefault="00C35C08" w:rsidP="00C35C08">
      <w:pPr>
        <w:pStyle w:val="ListParagraph"/>
        <w:numPr>
          <w:ilvl w:val="0"/>
          <w:numId w:val="22"/>
        </w:numPr>
        <w:spacing w:after="120" w:line="240" w:lineRule="exact"/>
        <w:rPr>
          <w:rFonts w:cs="Arial"/>
        </w:rPr>
      </w:pPr>
      <w:r w:rsidRPr="00C35C08">
        <w:rPr>
          <w:rFonts w:cs="Arial"/>
          <w:b/>
        </w:rPr>
        <w:t>First Part</w:t>
      </w:r>
      <w:r>
        <w:rPr>
          <w:rFonts w:cs="Arial"/>
        </w:rPr>
        <w:t>:</w:t>
      </w:r>
      <w:r w:rsidRPr="00C35C08">
        <w:rPr>
          <w:rFonts w:cs="Arial"/>
        </w:rPr>
        <w:t xml:space="preserve"> includes the importance of VLANs</w:t>
      </w:r>
    </w:p>
    <w:p w14:paraId="3B4A66F6" w14:textId="09FAD32C" w:rsidR="00C35C08" w:rsidRPr="00C35C08" w:rsidRDefault="00C35C08" w:rsidP="00C35C08">
      <w:pPr>
        <w:pStyle w:val="ListParagraph"/>
        <w:numPr>
          <w:ilvl w:val="1"/>
          <w:numId w:val="22"/>
        </w:numPr>
        <w:spacing w:after="120" w:line="240" w:lineRule="exact"/>
        <w:rPr>
          <w:rFonts w:cs="Arial"/>
        </w:rPr>
      </w:pPr>
      <w:r w:rsidRPr="00C35C08">
        <w:rPr>
          <w:rFonts w:cs="Arial"/>
        </w:rPr>
        <w:t xml:space="preserve">Learn how to configure Virtual Local Area Networks </w:t>
      </w:r>
      <w:proofErr w:type="gramStart"/>
      <w:r w:rsidRPr="00C35C08">
        <w:rPr>
          <w:rFonts w:cs="Arial"/>
        </w:rPr>
        <w:t>( VLANs</w:t>
      </w:r>
      <w:proofErr w:type="gramEnd"/>
      <w:r w:rsidRPr="00C35C08">
        <w:rPr>
          <w:rFonts w:cs="Arial"/>
        </w:rPr>
        <w:t>)</w:t>
      </w:r>
    </w:p>
    <w:p w14:paraId="0D90A3C1" w14:textId="79591F9F" w:rsidR="00C35C08" w:rsidRPr="00C35C08" w:rsidRDefault="00C35C08" w:rsidP="00C35C08">
      <w:pPr>
        <w:pStyle w:val="ListParagraph"/>
        <w:numPr>
          <w:ilvl w:val="1"/>
          <w:numId w:val="22"/>
        </w:numPr>
        <w:spacing w:after="120" w:line="240" w:lineRule="exact"/>
        <w:rPr>
          <w:rFonts w:cs="Arial"/>
        </w:rPr>
      </w:pPr>
      <w:r w:rsidRPr="00C35C08">
        <w:rPr>
          <w:rFonts w:cs="Arial"/>
        </w:rPr>
        <w:t>How to sign VLANs to switch ports</w:t>
      </w:r>
    </w:p>
    <w:p w14:paraId="03F05047" w14:textId="77777777" w:rsidR="00C35C08" w:rsidRPr="00C35C08" w:rsidRDefault="00C35C08" w:rsidP="00C35C08">
      <w:pPr>
        <w:pStyle w:val="ListParagraph"/>
        <w:spacing w:after="120" w:line="240" w:lineRule="exact"/>
        <w:ind w:left="1440"/>
        <w:rPr>
          <w:rFonts w:cs="Arial"/>
        </w:rPr>
      </w:pPr>
    </w:p>
    <w:p w14:paraId="596CB8C5" w14:textId="7FEA79EB" w:rsidR="00C35C08" w:rsidRPr="00C35C08" w:rsidRDefault="00C35C08" w:rsidP="00C35C08">
      <w:pPr>
        <w:pStyle w:val="ListParagraph"/>
        <w:numPr>
          <w:ilvl w:val="0"/>
          <w:numId w:val="22"/>
        </w:numPr>
        <w:spacing w:after="120" w:line="240" w:lineRule="exact"/>
        <w:rPr>
          <w:rFonts w:cs="Arial"/>
        </w:rPr>
      </w:pPr>
      <w:r w:rsidRPr="00C35C08">
        <w:rPr>
          <w:rFonts w:cs="Arial"/>
          <w:b/>
        </w:rPr>
        <w:t>Second Part</w:t>
      </w:r>
      <w:r>
        <w:rPr>
          <w:rFonts w:cs="Arial"/>
          <w:b/>
        </w:rPr>
        <w:t>:</w:t>
      </w:r>
      <w:r w:rsidRPr="00C35C08">
        <w:rPr>
          <w:rFonts w:cs="Arial"/>
        </w:rPr>
        <w:t xml:space="preserve"> includes</w:t>
      </w:r>
      <w:r w:rsidRPr="00C35C08">
        <w:t xml:space="preserve"> observing spanning-tree port states and watching the spanning-tree convergence process.</w:t>
      </w:r>
    </w:p>
    <w:p w14:paraId="161D0469" w14:textId="77777777" w:rsidR="00C35C08" w:rsidRPr="00C35C08" w:rsidRDefault="00C35C08" w:rsidP="00C35C08">
      <w:pPr>
        <w:pStyle w:val="Bulletlevel1"/>
        <w:numPr>
          <w:ilvl w:val="1"/>
          <w:numId w:val="22"/>
        </w:numPr>
        <w:spacing w:before="120" w:after="120" w:line="240" w:lineRule="auto"/>
        <w:rPr>
          <w:sz w:val="22"/>
        </w:rPr>
      </w:pPr>
      <w:r w:rsidRPr="00C35C08">
        <w:rPr>
          <w:sz w:val="22"/>
        </w:rPr>
        <w:t>Describe the operation of the Spanning Tree Protocol.</w:t>
      </w:r>
    </w:p>
    <w:p w14:paraId="723EE9FD" w14:textId="77777777" w:rsidR="00C35C08" w:rsidRPr="00C35C08" w:rsidRDefault="00C35C08" w:rsidP="00C35C08">
      <w:pPr>
        <w:pStyle w:val="Bulletlevel1"/>
        <w:numPr>
          <w:ilvl w:val="1"/>
          <w:numId w:val="22"/>
        </w:numPr>
        <w:spacing w:before="120" w:after="120" w:line="240" w:lineRule="auto"/>
        <w:rPr>
          <w:sz w:val="22"/>
        </w:rPr>
      </w:pPr>
      <w:r w:rsidRPr="00C35C08">
        <w:rPr>
          <w:sz w:val="22"/>
        </w:rPr>
        <w:t>Explain how Spanning Tree Protocol prevents switching loops while allowing redundancy in switched networks.</w:t>
      </w:r>
    </w:p>
    <w:p w14:paraId="1CDE6C5F" w14:textId="77777777" w:rsidR="00C35C08" w:rsidRDefault="00C35C08" w:rsidP="00C35C08">
      <w:pPr>
        <w:pStyle w:val="ListParagraph"/>
        <w:spacing w:after="120" w:line="240" w:lineRule="exact"/>
        <w:ind w:left="1440"/>
        <w:rPr>
          <w:rFonts w:cs="Arial"/>
          <w:sz w:val="24"/>
          <w:szCs w:val="28"/>
        </w:rPr>
      </w:pPr>
    </w:p>
    <w:p w14:paraId="355596A5" w14:textId="77777777" w:rsidR="002E422E" w:rsidRDefault="002E422E">
      <w:pPr>
        <w:spacing w:before="0" w:after="0" w:line="240" w:lineRule="auto"/>
        <w:rPr>
          <w:rFonts w:cs="Arial"/>
          <w:b/>
          <w:sz w:val="28"/>
          <w:szCs w:val="28"/>
        </w:rPr>
      </w:pPr>
      <w:r>
        <w:rPr>
          <w:rFonts w:cs="Arial"/>
          <w:b/>
          <w:sz w:val="28"/>
          <w:szCs w:val="28"/>
        </w:rPr>
        <w:br w:type="page"/>
      </w:r>
    </w:p>
    <w:p w14:paraId="73657093" w14:textId="3D064A1A" w:rsidR="00C35C08" w:rsidRDefault="00C35C08" w:rsidP="00C35C08">
      <w:pPr>
        <w:pStyle w:val="ListParagraph"/>
        <w:spacing w:after="120" w:line="360" w:lineRule="auto"/>
        <w:jc w:val="center"/>
        <w:rPr>
          <w:rFonts w:cs="Arial"/>
          <w:b/>
          <w:sz w:val="28"/>
          <w:szCs w:val="28"/>
        </w:rPr>
      </w:pPr>
      <w:r w:rsidRPr="00C35C08">
        <w:rPr>
          <w:rFonts w:cs="Arial"/>
          <w:b/>
          <w:sz w:val="28"/>
          <w:szCs w:val="28"/>
        </w:rPr>
        <w:lastRenderedPageBreak/>
        <w:t>PART ONE</w:t>
      </w:r>
    </w:p>
    <w:p w14:paraId="4448E33C" w14:textId="64A9496A" w:rsidR="002A346D" w:rsidRDefault="002A346D" w:rsidP="002A346D">
      <w:pPr>
        <w:pStyle w:val="BodyTextL25"/>
        <w:jc w:val="center"/>
        <w:rPr>
          <w:rFonts w:cs="Arial"/>
          <w:b/>
          <w:sz w:val="24"/>
          <w:szCs w:val="28"/>
        </w:rPr>
      </w:pPr>
      <w:r>
        <w:rPr>
          <w:noProof/>
        </w:rPr>
        <w:drawing>
          <wp:inline distT="0" distB="0" distL="0" distR="0" wp14:anchorId="4D725DAB" wp14:editId="3780541F">
            <wp:extent cx="3337560" cy="276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3357043" cy="2781885"/>
                    </a:xfrm>
                    <a:prstGeom prst="rect">
                      <a:avLst/>
                    </a:prstGeom>
                  </pic:spPr>
                </pic:pic>
              </a:graphicData>
            </a:graphic>
          </wp:inline>
        </w:drawing>
      </w:r>
    </w:p>
    <w:p w14:paraId="79DB145E" w14:textId="7912565C" w:rsidR="002A346D" w:rsidRDefault="002A346D" w:rsidP="00C35C08">
      <w:pPr>
        <w:pStyle w:val="BodyTextL25"/>
        <w:rPr>
          <w:rFonts w:cs="Arial"/>
          <w:b/>
          <w:sz w:val="24"/>
          <w:szCs w:val="28"/>
        </w:rPr>
      </w:pPr>
    </w:p>
    <w:p w14:paraId="47008C1B" w14:textId="77777777" w:rsidR="002E422E" w:rsidRPr="002E422E" w:rsidRDefault="002E422E" w:rsidP="002E422E">
      <w:pPr>
        <w:pStyle w:val="BodyTextL25"/>
        <w:rPr>
          <w:rFonts w:cs="Arial"/>
          <w:b/>
          <w:sz w:val="24"/>
          <w:szCs w:val="28"/>
        </w:rPr>
      </w:pPr>
      <w:r w:rsidRPr="002E422E">
        <w:rPr>
          <w:rFonts w:cs="Arial"/>
          <w:b/>
          <w:sz w:val="24"/>
          <w:szCs w:val="28"/>
        </w:rPr>
        <w:t>Addressing Table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Subnet Mask and default gateway."/>
      </w:tblPr>
      <w:tblGrid>
        <w:gridCol w:w="2003"/>
        <w:gridCol w:w="2005"/>
        <w:gridCol w:w="2019"/>
        <w:gridCol w:w="2044"/>
        <w:gridCol w:w="2003"/>
      </w:tblGrid>
      <w:tr w:rsidR="002E422E" w14:paraId="386CC2A7"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B0BBB6D" w14:textId="77777777" w:rsidR="002E422E" w:rsidRPr="00940250" w:rsidRDefault="002E422E" w:rsidP="00B221DD">
            <w:pPr>
              <w:pStyle w:val="TableHeading"/>
            </w:pPr>
            <w:r w:rsidRPr="00940250">
              <w:t>Device</w:t>
            </w:r>
          </w:p>
        </w:tc>
        <w:tc>
          <w:tcPr>
            <w:tcW w:w="20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C2239B7" w14:textId="77777777" w:rsidR="002E422E" w:rsidRPr="00940250" w:rsidRDefault="002E422E" w:rsidP="00B221DD">
            <w:pPr>
              <w:pStyle w:val="TableHeading"/>
            </w:pPr>
            <w:r w:rsidRPr="00940250">
              <w:t>Interface</w:t>
            </w:r>
          </w:p>
        </w:tc>
        <w:tc>
          <w:tcPr>
            <w:tcW w:w="201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80CD15D" w14:textId="77777777" w:rsidR="002E422E" w:rsidRPr="00940250" w:rsidRDefault="002E422E" w:rsidP="00B221DD">
            <w:pPr>
              <w:pStyle w:val="TableHeading"/>
            </w:pPr>
            <w:r w:rsidRPr="00940250">
              <w:t>IP Address</w:t>
            </w:r>
          </w:p>
        </w:tc>
        <w:tc>
          <w:tcPr>
            <w:tcW w:w="204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EC892E2" w14:textId="77777777" w:rsidR="002E422E" w:rsidRPr="00940250" w:rsidRDefault="002E422E" w:rsidP="00B221DD">
            <w:pPr>
              <w:pStyle w:val="TableHeading"/>
            </w:pPr>
            <w:r w:rsidRPr="00940250">
              <w:t>Subnet Mask</w:t>
            </w:r>
          </w:p>
        </w:tc>
        <w:tc>
          <w:tcPr>
            <w:tcW w:w="200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FB7C77D" w14:textId="77777777" w:rsidR="002E422E" w:rsidRPr="00940250" w:rsidRDefault="002E422E" w:rsidP="00B221DD">
            <w:pPr>
              <w:pStyle w:val="TableHeading"/>
            </w:pPr>
            <w:r>
              <w:t>VLAN</w:t>
            </w:r>
          </w:p>
        </w:tc>
      </w:tr>
      <w:tr w:rsidR="002E422E" w:rsidRPr="00EE167F" w14:paraId="2B2ADB61"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cBorders>
            <w:vAlign w:val="center"/>
          </w:tcPr>
          <w:p w14:paraId="3F745C02" w14:textId="77777777" w:rsidR="002E422E" w:rsidRPr="00E90577" w:rsidRDefault="002E422E" w:rsidP="00B221DD">
            <w:pPr>
              <w:pStyle w:val="TableText"/>
              <w:jc w:val="center"/>
            </w:pPr>
            <w:r>
              <w:t>LP</w:t>
            </w:r>
            <w:r w:rsidRPr="00E90577">
              <w:t>1</w:t>
            </w:r>
          </w:p>
        </w:tc>
        <w:tc>
          <w:tcPr>
            <w:tcW w:w="2005" w:type="dxa"/>
            <w:tcBorders>
              <w:top w:val="single" w:sz="2" w:space="0" w:color="auto"/>
              <w:left w:val="single" w:sz="2" w:space="0" w:color="auto"/>
              <w:bottom w:val="single" w:sz="2" w:space="0" w:color="auto"/>
              <w:right w:val="single" w:sz="2" w:space="0" w:color="auto"/>
            </w:tcBorders>
            <w:vAlign w:val="center"/>
          </w:tcPr>
          <w:p w14:paraId="6DFA7C4F" w14:textId="37BE4D8C" w:rsidR="002E422E" w:rsidRPr="00E90577" w:rsidRDefault="000B46C9" w:rsidP="00B221DD">
            <w:pPr>
              <w:pStyle w:val="TableText"/>
              <w:jc w:val="center"/>
            </w:pPr>
            <w:r w:rsidRPr="000B46C9">
              <w:rPr>
                <w:rFonts w:ascii="Times New Roman" w:eastAsia="Times New Roman" w:hAnsi="Times New Roman"/>
                <w:sz w:val="24"/>
                <w:szCs w:val="24"/>
              </w:rPr>
              <w:t>f0/1</w:t>
            </w:r>
          </w:p>
        </w:tc>
        <w:tc>
          <w:tcPr>
            <w:tcW w:w="2019" w:type="dxa"/>
            <w:tcBorders>
              <w:top w:val="single" w:sz="2" w:space="0" w:color="auto"/>
              <w:left w:val="single" w:sz="2" w:space="0" w:color="auto"/>
              <w:bottom w:val="single" w:sz="2" w:space="0" w:color="auto"/>
              <w:right w:val="single" w:sz="2" w:space="0" w:color="auto"/>
            </w:tcBorders>
            <w:vAlign w:val="center"/>
          </w:tcPr>
          <w:p w14:paraId="3D7FDCC2" w14:textId="2AB3FAA4" w:rsidR="002E422E" w:rsidRPr="00E90577" w:rsidRDefault="000B46C9" w:rsidP="00B221DD">
            <w:pPr>
              <w:pStyle w:val="TableText"/>
              <w:jc w:val="center"/>
            </w:pPr>
            <w:r w:rsidRPr="000B46C9">
              <w:rPr>
                <w:rFonts w:ascii="Times New Roman" w:eastAsia="Times New Roman" w:hAnsi="Times New Roman"/>
                <w:sz w:val="24"/>
                <w:szCs w:val="24"/>
              </w:rPr>
              <w:t>172.17.10.</w:t>
            </w:r>
            <w:r w:rsidR="00263045">
              <w:rPr>
                <w:rFonts w:ascii="Times New Roman" w:eastAsia="Times New Roman" w:hAnsi="Times New Roman"/>
                <w:sz w:val="24"/>
                <w:szCs w:val="24"/>
              </w:rPr>
              <w:t>&lt;</w:t>
            </w:r>
            <w:r w:rsidRPr="000B46C9">
              <w:rPr>
                <w:rFonts w:ascii="Times New Roman" w:eastAsia="Times New Roman" w:hAnsi="Times New Roman"/>
                <w:sz w:val="24"/>
                <w:szCs w:val="24"/>
              </w:rPr>
              <w:t>10</w:t>
            </w:r>
            <w:r w:rsidR="00263045">
              <w:rPr>
                <w:rFonts w:ascii="Times New Roman" w:eastAsia="Times New Roman" w:hAnsi="Times New Roman"/>
                <w:sz w:val="24"/>
                <w:szCs w:val="24"/>
              </w:rPr>
              <w:t>&gt;</w:t>
            </w:r>
          </w:p>
        </w:tc>
        <w:tc>
          <w:tcPr>
            <w:tcW w:w="2044" w:type="dxa"/>
            <w:tcBorders>
              <w:top w:val="single" w:sz="2" w:space="0" w:color="auto"/>
              <w:left w:val="single" w:sz="2" w:space="0" w:color="auto"/>
              <w:bottom w:val="single" w:sz="2" w:space="0" w:color="auto"/>
              <w:right w:val="single" w:sz="2" w:space="0" w:color="auto"/>
            </w:tcBorders>
            <w:vAlign w:val="center"/>
          </w:tcPr>
          <w:p w14:paraId="6D44D444" w14:textId="77777777" w:rsidR="002E422E" w:rsidRPr="00E90577" w:rsidRDefault="002E422E" w:rsidP="00B221DD">
            <w:pPr>
              <w:pStyle w:val="TableText"/>
              <w:jc w:val="center"/>
            </w:pPr>
            <w:r w:rsidRPr="00E90577">
              <w:t>255.255.</w:t>
            </w:r>
            <w:r>
              <w:t>224</w:t>
            </w:r>
            <w:r w:rsidRPr="00E90577">
              <w:t>.0</w:t>
            </w:r>
          </w:p>
        </w:tc>
        <w:tc>
          <w:tcPr>
            <w:tcW w:w="2003" w:type="dxa"/>
            <w:tcBorders>
              <w:top w:val="single" w:sz="2" w:space="0" w:color="auto"/>
              <w:left w:val="single" w:sz="2" w:space="0" w:color="auto"/>
              <w:bottom w:val="single" w:sz="2" w:space="0" w:color="auto"/>
              <w:right w:val="single" w:sz="2" w:space="0" w:color="auto"/>
            </w:tcBorders>
          </w:tcPr>
          <w:p w14:paraId="04903416" w14:textId="77777777" w:rsidR="002E422E" w:rsidRPr="00E90577" w:rsidRDefault="002E422E" w:rsidP="00B221DD">
            <w:pPr>
              <w:pStyle w:val="TableText"/>
              <w:jc w:val="center"/>
            </w:pPr>
            <w:r w:rsidRPr="00E90577">
              <w:t>1</w:t>
            </w:r>
            <w:r>
              <w:t>5</w:t>
            </w:r>
          </w:p>
        </w:tc>
      </w:tr>
      <w:tr w:rsidR="002E422E" w:rsidRPr="00EE167F" w14:paraId="1C6BAE49"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cBorders>
            <w:vAlign w:val="center"/>
          </w:tcPr>
          <w:p w14:paraId="262ED23C" w14:textId="77777777" w:rsidR="002E422E" w:rsidRPr="00E90577" w:rsidRDefault="002E422E" w:rsidP="00B221DD">
            <w:pPr>
              <w:pStyle w:val="TableText"/>
              <w:jc w:val="center"/>
            </w:pPr>
            <w:r>
              <w:t>LP</w:t>
            </w:r>
            <w:r w:rsidRPr="00E90577">
              <w:t>2</w:t>
            </w:r>
          </w:p>
        </w:tc>
        <w:tc>
          <w:tcPr>
            <w:tcW w:w="2005" w:type="dxa"/>
            <w:tcBorders>
              <w:top w:val="single" w:sz="2" w:space="0" w:color="auto"/>
              <w:left w:val="single" w:sz="2" w:space="0" w:color="auto"/>
              <w:bottom w:val="single" w:sz="2" w:space="0" w:color="auto"/>
              <w:right w:val="single" w:sz="2" w:space="0" w:color="auto"/>
            </w:tcBorders>
            <w:vAlign w:val="center"/>
          </w:tcPr>
          <w:p w14:paraId="6D4411E6" w14:textId="37343972" w:rsidR="002E422E" w:rsidRPr="00E90577" w:rsidRDefault="000B46C9" w:rsidP="00B221DD">
            <w:pPr>
              <w:pStyle w:val="TableText"/>
              <w:jc w:val="center"/>
            </w:pPr>
            <w:r w:rsidRPr="000B46C9">
              <w:rPr>
                <w:rFonts w:ascii="Times New Roman" w:eastAsia="Times New Roman" w:hAnsi="Times New Roman"/>
                <w:sz w:val="24"/>
                <w:szCs w:val="24"/>
              </w:rPr>
              <w:t>f0/3</w:t>
            </w:r>
          </w:p>
        </w:tc>
        <w:tc>
          <w:tcPr>
            <w:tcW w:w="2019" w:type="dxa"/>
            <w:tcBorders>
              <w:top w:val="single" w:sz="2" w:space="0" w:color="auto"/>
              <w:left w:val="single" w:sz="2" w:space="0" w:color="auto"/>
              <w:bottom w:val="single" w:sz="2" w:space="0" w:color="auto"/>
              <w:right w:val="single" w:sz="2" w:space="0" w:color="auto"/>
            </w:tcBorders>
            <w:vAlign w:val="center"/>
          </w:tcPr>
          <w:p w14:paraId="676F970B" w14:textId="11A6E49F" w:rsidR="002E422E" w:rsidRPr="00E90577" w:rsidRDefault="000B46C9" w:rsidP="00B221DD">
            <w:pPr>
              <w:pStyle w:val="TableText"/>
              <w:jc w:val="center"/>
            </w:pPr>
            <w:r w:rsidRPr="000B46C9">
              <w:rPr>
                <w:rFonts w:ascii="Times New Roman" w:eastAsia="Times New Roman" w:hAnsi="Times New Roman"/>
                <w:sz w:val="24"/>
                <w:szCs w:val="24"/>
              </w:rPr>
              <w:t>172.17.20.</w:t>
            </w:r>
            <w:r w:rsidR="00263045">
              <w:rPr>
                <w:rFonts w:ascii="Times New Roman" w:eastAsia="Times New Roman" w:hAnsi="Times New Roman"/>
                <w:sz w:val="24"/>
                <w:szCs w:val="24"/>
              </w:rPr>
              <w:t xml:space="preserve"> &lt;17&gt;</w:t>
            </w:r>
          </w:p>
        </w:tc>
        <w:tc>
          <w:tcPr>
            <w:tcW w:w="2044" w:type="dxa"/>
            <w:tcBorders>
              <w:top w:val="single" w:sz="2" w:space="0" w:color="auto"/>
              <w:left w:val="single" w:sz="2" w:space="0" w:color="auto"/>
              <w:bottom w:val="single" w:sz="2" w:space="0" w:color="auto"/>
              <w:right w:val="single" w:sz="2" w:space="0" w:color="auto"/>
            </w:tcBorders>
            <w:vAlign w:val="center"/>
          </w:tcPr>
          <w:p w14:paraId="3F026FD1" w14:textId="77777777" w:rsidR="002E422E" w:rsidRPr="00E90577" w:rsidRDefault="002E422E" w:rsidP="00B221DD">
            <w:pPr>
              <w:pStyle w:val="TableText"/>
              <w:jc w:val="center"/>
            </w:pPr>
            <w:r w:rsidRPr="00E90577">
              <w:t>255.255.</w:t>
            </w:r>
            <w:r>
              <w:t>224</w:t>
            </w:r>
            <w:r w:rsidRPr="00E90577">
              <w:t>.0</w:t>
            </w:r>
          </w:p>
        </w:tc>
        <w:tc>
          <w:tcPr>
            <w:tcW w:w="2003" w:type="dxa"/>
            <w:tcBorders>
              <w:top w:val="single" w:sz="2" w:space="0" w:color="auto"/>
              <w:left w:val="single" w:sz="2" w:space="0" w:color="auto"/>
              <w:bottom w:val="single" w:sz="2" w:space="0" w:color="auto"/>
              <w:right w:val="single" w:sz="2" w:space="0" w:color="auto"/>
            </w:tcBorders>
          </w:tcPr>
          <w:p w14:paraId="5B887134" w14:textId="77777777" w:rsidR="002E422E" w:rsidRPr="00E90577" w:rsidRDefault="002E422E" w:rsidP="00B221DD">
            <w:pPr>
              <w:pStyle w:val="TableText"/>
              <w:jc w:val="center"/>
            </w:pPr>
            <w:r w:rsidRPr="00E90577">
              <w:t>2</w:t>
            </w:r>
            <w:r>
              <w:t>5</w:t>
            </w:r>
          </w:p>
        </w:tc>
      </w:tr>
      <w:tr w:rsidR="002E422E" w:rsidRPr="00EE167F" w14:paraId="2F2BCC67"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cBorders>
            <w:vAlign w:val="center"/>
          </w:tcPr>
          <w:p w14:paraId="6A09EA8D" w14:textId="77777777" w:rsidR="002E422E" w:rsidRPr="00E90577" w:rsidRDefault="002E422E" w:rsidP="00B221DD">
            <w:pPr>
              <w:pStyle w:val="TableText"/>
              <w:jc w:val="center"/>
            </w:pPr>
            <w:r>
              <w:t>LP</w:t>
            </w:r>
            <w:r w:rsidRPr="00E90577">
              <w:t>3</w:t>
            </w:r>
          </w:p>
        </w:tc>
        <w:tc>
          <w:tcPr>
            <w:tcW w:w="2005" w:type="dxa"/>
            <w:tcBorders>
              <w:top w:val="single" w:sz="2" w:space="0" w:color="auto"/>
              <w:left w:val="single" w:sz="2" w:space="0" w:color="auto"/>
              <w:bottom w:val="single" w:sz="2" w:space="0" w:color="auto"/>
              <w:right w:val="single" w:sz="2" w:space="0" w:color="auto"/>
            </w:tcBorders>
            <w:vAlign w:val="center"/>
          </w:tcPr>
          <w:p w14:paraId="197820BB" w14:textId="3F9AE54D" w:rsidR="002E422E" w:rsidRPr="00E90577" w:rsidRDefault="000B46C9" w:rsidP="00B221DD">
            <w:pPr>
              <w:pStyle w:val="TableText"/>
              <w:jc w:val="center"/>
            </w:pPr>
            <w:r w:rsidRPr="000B46C9">
              <w:rPr>
                <w:rFonts w:ascii="Times New Roman" w:eastAsia="Times New Roman" w:hAnsi="Times New Roman"/>
                <w:sz w:val="24"/>
                <w:szCs w:val="24"/>
              </w:rPr>
              <w:t>0/2</w:t>
            </w:r>
          </w:p>
        </w:tc>
        <w:tc>
          <w:tcPr>
            <w:tcW w:w="2019" w:type="dxa"/>
            <w:tcBorders>
              <w:top w:val="single" w:sz="2" w:space="0" w:color="auto"/>
              <w:left w:val="single" w:sz="2" w:space="0" w:color="auto"/>
              <w:bottom w:val="single" w:sz="2" w:space="0" w:color="auto"/>
              <w:right w:val="single" w:sz="2" w:space="0" w:color="auto"/>
            </w:tcBorders>
            <w:vAlign w:val="center"/>
          </w:tcPr>
          <w:p w14:paraId="308C62ED" w14:textId="503652E9" w:rsidR="002E422E" w:rsidRPr="00E90577" w:rsidRDefault="000B46C9" w:rsidP="00B221DD">
            <w:pPr>
              <w:pStyle w:val="TableText"/>
              <w:jc w:val="center"/>
            </w:pPr>
            <w:r w:rsidRPr="000B46C9">
              <w:rPr>
                <w:rFonts w:ascii="Times New Roman" w:eastAsia="Times New Roman" w:hAnsi="Times New Roman"/>
                <w:sz w:val="24"/>
                <w:szCs w:val="24"/>
              </w:rPr>
              <w:t>172.17.30.</w:t>
            </w:r>
            <w:r w:rsidR="00263045">
              <w:rPr>
                <w:rFonts w:ascii="Times New Roman" w:eastAsia="Times New Roman" w:hAnsi="Times New Roman"/>
                <w:sz w:val="24"/>
                <w:szCs w:val="24"/>
              </w:rPr>
              <w:t xml:space="preserve"> &lt;18&gt;</w:t>
            </w:r>
          </w:p>
        </w:tc>
        <w:tc>
          <w:tcPr>
            <w:tcW w:w="2044" w:type="dxa"/>
            <w:tcBorders>
              <w:top w:val="single" w:sz="2" w:space="0" w:color="auto"/>
              <w:left w:val="single" w:sz="2" w:space="0" w:color="auto"/>
              <w:bottom w:val="single" w:sz="2" w:space="0" w:color="auto"/>
              <w:right w:val="single" w:sz="2" w:space="0" w:color="auto"/>
            </w:tcBorders>
            <w:vAlign w:val="center"/>
          </w:tcPr>
          <w:p w14:paraId="14BBF265" w14:textId="77777777" w:rsidR="002E422E" w:rsidRPr="00E90577" w:rsidRDefault="002E422E" w:rsidP="00B221DD">
            <w:pPr>
              <w:pStyle w:val="TableText"/>
              <w:jc w:val="center"/>
            </w:pPr>
            <w:r w:rsidRPr="00E90577">
              <w:t>255.255.</w:t>
            </w:r>
            <w:r>
              <w:t>224</w:t>
            </w:r>
            <w:r w:rsidRPr="00E90577">
              <w:t>.0</w:t>
            </w:r>
          </w:p>
        </w:tc>
        <w:tc>
          <w:tcPr>
            <w:tcW w:w="2003" w:type="dxa"/>
            <w:tcBorders>
              <w:top w:val="single" w:sz="2" w:space="0" w:color="auto"/>
              <w:left w:val="single" w:sz="2" w:space="0" w:color="auto"/>
              <w:bottom w:val="single" w:sz="2" w:space="0" w:color="auto"/>
              <w:right w:val="single" w:sz="2" w:space="0" w:color="auto"/>
            </w:tcBorders>
          </w:tcPr>
          <w:p w14:paraId="094ECD6F" w14:textId="77777777" w:rsidR="002E422E" w:rsidRPr="00E90577" w:rsidRDefault="002E422E" w:rsidP="00B221DD">
            <w:pPr>
              <w:pStyle w:val="TableText"/>
              <w:jc w:val="center"/>
            </w:pPr>
            <w:r w:rsidRPr="00E90577">
              <w:t>3</w:t>
            </w:r>
            <w:r>
              <w:t>5</w:t>
            </w:r>
          </w:p>
        </w:tc>
      </w:tr>
      <w:tr w:rsidR="002E422E" w:rsidRPr="00EE167F" w14:paraId="4909C552"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cBorders>
            <w:vAlign w:val="center"/>
          </w:tcPr>
          <w:p w14:paraId="3E4D6449" w14:textId="77777777" w:rsidR="002E422E" w:rsidRPr="00E90577" w:rsidRDefault="002E422E" w:rsidP="00B221DD">
            <w:pPr>
              <w:pStyle w:val="TableText"/>
              <w:jc w:val="center"/>
            </w:pPr>
            <w:r>
              <w:t>LP</w:t>
            </w:r>
            <w:r w:rsidRPr="00E90577">
              <w:t>4</w:t>
            </w:r>
          </w:p>
        </w:tc>
        <w:tc>
          <w:tcPr>
            <w:tcW w:w="2005" w:type="dxa"/>
            <w:tcBorders>
              <w:top w:val="single" w:sz="2" w:space="0" w:color="auto"/>
              <w:left w:val="single" w:sz="2" w:space="0" w:color="auto"/>
              <w:bottom w:val="single" w:sz="2" w:space="0" w:color="auto"/>
              <w:right w:val="single" w:sz="2" w:space="0" w:color="auto"/>
            </w:tcBorders>
            <w:vAlign w:val="center"/>
          </w:tcPr>
          <w:p w14:paraId="3A0D0855" w14:textId="0024A6BF" w:rsidR="002E422E" w:rsidRPr="00E90577" w:rsidRDefault="000B46C9" w:rsidP="00B221DD">
            <w:pPr>
              <w:pStyle w:val="TableText"/>
              <w:jc w:val="center"/>
            </w:pPr>
            <w:r w:rsidRPr="000B46C9">
              <w:rPr>
                <w:rFonts w:ascii="Times New Roman" w:eastAsia="Times New Roman" w:hAnsi="Times New Roman"/>
                <w:sz w:val="24"/>
                <w:szCs w:val="24"/>
              </w:rPr>
              <w:t>0/2</w:t>
            </w:r>
          </w:p>
        </w:tc>
        <w:tc>
          <w:tcPr>
            <w:tcW w:w="2019" w:type="dxa"/>
            <w:tcBorders>
              <w:top w:val="single" w:sz="2" w:space="0" w:color="auto"/>
              <w:left w:val="single" w:sz="2" w:space="0" w:color="auto"/>
              <w:bottom w:val="single" w:sz="2" w:space="0" w:color="auto"/>
              <w:right w:val="single" w:sz="2" w:space="0" w:color="auto"/>
            </w:tcBorders>
            <w:vAlign w:val="center"/>
          </w:tcPr>
          <w:p w14:paraId="2105671E" w14:textId="38D0F11D" w:rsidR="002E422E" w:rsidRPr="00E90577" w:rsidRDefault="000B46C9" w:rsidP="00B221DD">
            <w:pPr>
              <w:pStyle w:val="TableText"/>
              <w:jc w:val="center"/>
            </w:pPr>
            <w:r w:rsidRPr="000B46C9">
              <w:rPr>
                <w:rFonts w:ascii="Times New Roman" w:eastAsia="Times New Roman" w:hAnsi="Times New Roman"/>
                <w:sz w:val="24"/>
                <w:szCs w:val="24"/>
              </w:rPr>
              <w:t>172.17.10.</w:t>
            </w:r>
            <w:r w:rsidR="00263045">
              <w:rPr>
                <w:rFonts w:ascii="Times New Roman" w:eastAsia="Times New Roman" w:hAnsi="Times New Roman"/>
                <w:sz w:val="24"/>
                <w:szCs w:val="24"/>
              </w:rPr>
              <w:t xml:space="preserve"> &lt;19&gt;</w:t>
            </w:r>
          </w:p>
        </w:tc>
        <w:tc>
          <w:tcPr>
            <w:tcW w:w="2044" w:type="dxa"/>
            <w:tcBorders>
              <w:top w:val="single" w:sz="2" w:space="0" w:color="auto"/>
              <w:left w:val="single" w:sz="2" w:space="0" w:color="auto"/>
              <w:bottom w:val="single" w:sz="2" w:space="0" w:color="auto"/>
              <w:right w:val="single" w:sz="2" w:space="0" w:color="auto"/>
            </w:tcBorders>
            <w:vAlign w:val="center"/>
          </w:tcPr>
          <w:p w14:paraId="6751B340" w14:textId="77777777" w:rsidR="002E422E" w:rsidRPr="00E90577" w:rsidRDefault="002E422E" w:rsidP="00B221DD">
            <w:pPr>
              <w:pStyle w:val="TableText"/>
              <w:jc w:val="center"/>
            </w:pPr>
            <w:r w:rsidRPr="00E90577">
              <w:t>255.255.</w:t>
            </w:r>
            <w:r>
              <w:t>224</w:t>
            </w:r>
            <w:r w:rsidRPr="00E90577">
              <w:t>.0</w:t>
            </w:r>
          </w:p>
        </w:tc>
        <w:tc>
          <w:tcPr>
            <w:tcW w:w="2003" w:type="dxa"/>
            <w:tcBorders>
              <w:top w:val="single" w:sz="2" w:space="0" w:color="auto"/>
              <w:left w:val="single" w:sz="2" w:space="0" w:color="auto"/>
              <w:bottom w:val="single" w:sz="2" w:space="0" w:color="auto"/>
              <w:right w:val="single" w:sz="2" w:space="0" w:color="auto"/>
            </w:tcBorders>
          </w:tcPr>
          <w:p w14:paraId="445697C9" w14:textId="77777777" w:rsidR="002E422E" w:rsidRPr="00E90577" w:rsidRDefault="002E422E" w:rsidP="00B221DD">
            <w:pPr>
              <w:pStyle w:val="TableText"/>
              <w:jc w:val="center"/>
            </w:pPr>
            <w:r w:rsidRPr="00E90577">
              <w:t>1</w:t>
            </w:r>
            <w:r>
              <w:t>5</w:t>
            </w:r>
          </w:p>
        </w:tc>
      </w:tr>
      <w:tr w:rsidR="002E422E" w:rsidRPr="00EE167F" w14:paraId="657DDAC3"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cBorders>
            <w:vAlign w:val="center"/>
          </w:tcPr>
          <w:p w14:paraId="16E3C9B0" w14:textId="77777777" w:rsidR="002E422E" w:rsidRPr="00E90577" w:rsidRDefault="002E422E" w:rsidP="00B221DD">
            <w:pPr>
              <w:pStyle w:val="TableText"/>
              <w:jc w:val="center"/>
            </w:pPr>
            <w:r>
              <w:t>LP</w:t>
            </w:r>
            <w:r w:rsidRPr="00E90577">
              <w:t>5</w:t>
            </w:r>
          </w:p>
        </w:tc>
        <w:tc>
          <w:tcPr>
            <w:tcW w:w="2005" w:type="dxa"/>
            <w:tcBorders>
              <w:top w:val="single" w:sz="2" w:space="0" w:color="auto"/>
              <w:left w:val="single" w:sz="2" w:space="0" w:color="auto"/>
              <w:bottom w:val="single" w:sz="2" w:space="0" w:color="auto"/>
              <w:right w:val="single" w:sz="2" w:space="0" w:color="auto"/>
            </w:tcBorders>
            <w:vAlign w:val="center"/>
          </w:tcPr>
          <w:p w14:paraId="3BBD11D2" w14:textId="718F4C9E" w:rsidR="002E422E" w:rsidRPr="00E90577" w:rsidRDefault="000B46C9" w:rsidP="00B221DD">
            <w:pPr>
              <w:pStyle w:val="TableText"/>
              <w:jc w:val="center"/>
            </w:pPr>
            <w:r w:rsidRPr="000B46C9">
              <w:rPr>
                <w:rFonts w:ascii="Times New Roman" w:eastAsia="Times New Roman" w:hAnsi="Times New Roman"/>
                <w:sz w:val="24"/>
                <w:szCs w:val="24"/>
              </w:rPr>
              <w:t>0/1</w:t>
            </w:r>
          </w:p>
        </w:tc>
        <w:tc>
          <w:tcPr>
            <w:tcW w:w="2019" w:type="dxa"/>
            <w:tcBorders>
              <w:top w:val="single" w:sz="2" w:space="0" w:color="auto"/>
              <w:left w:val="single" w:sz="2" w:space="0" w:color="auto"/>
              <w:bottom w:val="single" w:sz="2" w:space="0" w:color="auto"/>
              <w:right w:val="single" w:sz="2" w:space="0" w:color="auto"/>
            </w:tcBorders>
            <w:vAlign w:val="center"/>
          </w:tcPr>
          <w:p w14:paraId="5F61778F" w14:textId="352B7B30" w:rsidR="002E422E" w:rsidRPr="00E90577" w:rsidRDefault="000B46C9" w:rsidP="00B221DD">
            <w:pPr>
              <w:pStyle w:val="TableText"/>
              <w:jc w:val="center"/>
            </w:pPr>
            <w:r w:rsidRPr="000B46C9">
              <w:rPr>
                <w:rFonts w:ascii="Times New Roman" w:eastAsia="Times New Roman" w:hAnsi="Times New Roman"/>
                <w:sz w:val="24"/>
                <w:szCs w:val="24"/>
              </w:rPr>
              <w:t>172.17.20.</w:t>
            </w:r>
            <w:r w:rsidR="00263045">
              <w:rPr>
                <w:rFonts w:ascii="Times New Roman" w:eastAsia="Times New Roman" w:hAnsi="Times New Roman"/>
                <w:sz w:val="24"/>
                <w:szCs w:val="24"/>
              </w:rPr>
              <w:t xml:space="preserve"> &lt;2</w:t>
            </w:r>
            <w:r w:rsidR="00263045" w:rsidRPr="000B46C9">
              <w:rPr>
                <w:rFonts w:ascii="Times New Roman" w:eastAsia="Times New Roman" w:hAnsi="Times New Roman"/>
                <w:sz w:val="24"/>
                <w:szCs w:val="24"/>
              </w:rPr>
              <w:t>0</w:t>
            </w:r>
            <w:r w:rsidR="00263045">
              <w:rPr>
                <w:rFonts w:ascii="Times New Roman" w:eastAsia="Times New Roman" w:hAnsi="Times New Roman"/>
                <w:sz w:val="24"/>
                <w:szCs w:val="24"/>
              </w:rPr>
              <w:t>&gt;</w:t>
            </w:r>
          </w:p>
        </w:tc>
        <w:tc>
          <w:tcPr>
            <w:tcW w:w="2044" w:type="dxa"/>
            <w:tcBorders>
              <w:top w:val="single" w:sz="2" w:space="0" w:color="auto"/>
              <w:left w:val="single" w:sz="2" w:space="0" w:color="auto"/>
              <w:bottom w:val="single" w:sz="2" w:space="0" w:color="auto"/>
              <w:right w:val="single" w:sz="2" w:space="0" w:color="auto"/>
            </w:tcBorders>
            <w:vAlign w:val="center"/>
          </w:tcPr>
          <w:p w14:paraId="393493B9" w14:textId="77777777" w:rsidR="002E422E" w:rsidRPr="00E90577" w:rsidRDefault="002E422E" w:rsidP="00B221DD">
            <w:pPr>
              <w:pStyle w:val="TableText"/>
              <w:jc w:val="center"/>
            </w:pPr>
            <w:r w:rsidRPr="00E90577">
              <w:t>255.255.</w:t>
            </w:r>
            <w:r>
              <w:t>224</w:t>
            </w:r>
            <w:r w:rsidRPr="00E90577">
              <w:t>.0</w:t>
            </w:r>
          </w:p>
        </w:tc>
        <w:tc>
          <w:tcPr>
            <w:tcW w:w="2003" w:type="dxa"/>
            <w:tcBorders>
              <w:top w:val="single" w:sz="2" w:space="0" w:color="auto"/>
              <w:left w:val="single" w:sz="2" w:space="0" w:color="auto"/>
              <w:bottom w:val="single" w:sz="2" w:space="0" w:color="auto"/>
              <w:right w:val="single" w:sz="2" w:space="0" w:color="auto"/>
            </w:tcBorders>
          </w:tcPr>
          <w:p w14:paraId="3113F3D4" w14:textId="77777777" w:rsidR="002E422E" w:rsidRPr="00E90577" w:rsidRDefault="002E422E" w:rsidP="00B221DD">
            <w:pPr>
              <w:pStyle w:val="TableText"/>
              <w:jc w:val="center"/>
            </w:pPr>
            <w:r w:rsidRPr="00E90577">
              <w:t>2</w:t>
            </w:r>
            <w:r>
              <w:t>5</w:t>
            </w:r>
          </w:p>
        </w:tc>
      </w:tr>
      <w:tr w:rsidR="002E422E" w:rsidRPr="00EE167F" w14:paraId="26AB33B8" w14:textId="77777777" w:rsidTr="000B46C9">
        <w:trPr>
          <w:cantSplit/>
          <w:jc w:val="center"/>
        </w:trPr>
        <w:tc>
          <w:tcPr>
            <w:tcW w:w="2003" w:type="dxa"/>
            <w:tcBorders>
              <w:top w:val="single" w:sz="2" w:space="0" w:color="auto"/>
              <w:left w:val="single" w:sz="2" w:space="0" w:color="auto"/>
              <w:bottom w:val="single" w:sz="2" w:space="0" w:color="auto"/>
              <w:right w:val="single" w:sz="2" w:space="0" w:color="auto"/>
            </w:tcBorders>
            <w:vAlign w:val="center"/>
          </w:tcPr>
          <w:p w14:paraId="283E675F" w14:textId="77777777" w:rsidR="002E422E" w:rsidRPr="00E90577" w:rsidRDefault="002E422E" w:rsidP="00B221DD">
            <w:pPr>
              <w:pStyle w:val="TableText"/>
              <w:jc w:val="center"/>
            </w:pPr>
            <w:r>
              <w:t>LP</w:t>
            </w:r>
            <w:r w:rsidRPr="00E90577">
              <w:t>6</w:t>
            </w:r>
          </w:p>
        </w:tc>
        <w:tc>
          <w:tcPr>
            <w:tcW w:w="2005" w:type="dxa"/>
            <w:tcBorders>
              <w:top w:val="single" w:sz="2" w:space="0" w:color="auto"/>
              <w:left w:val="single" w:sz="2" w:space="0" w:color="auto"/>
              <w:bottom w:val="single" w:sz="2" w:space="0" w:color="auto"/>
              <w:right w:val="single" w:sz="2" w:space="0" w:color="auto"/>
            </w:tcBorders>
            <w:vAlign w:val="center"/>
          </w:tcPr>
          <w:p w14:paraId="7D107D00" w14:textId="6B6B28AB" w:rsidR="002E422E" w:rsidRPr="00E90577" w:rsidRDefault="000B46C9" w:rsidP="00B221DD">
            <w:pPr>
              <w:pStyle w:val="TableText"/>
              <w:jc w:val="center"/>
            </w:pPr>
            <w:r w:rsidRPr="000B46C9">
              <w:rPr>
                <w:rFonts w:ascii="Times New Roman" w:eastAsia="Times New Roman" w:hAnsi="Times New Roman"/>
                <w:sz w:val="24"/>
                <w:szCs w:val="24"/>
              </w:rPr>
              <w:t>0/3</w:t>
            </w:r>
          </w:p>
        </w:tc>
        <w:tc>
          <w:tcPr>
            <w:tcW w:w="2019" w:type="dxa"/>
            <w:tcBorders>
              <w:top w:val="single" w:sz="2" w:space="0" w:color="auto"/>
              <w:left w:val="single" w:sz="2" w:space="0" w:color="auto"/>
              <w:bottom w:val="single" w:sz="2" w:space="0" w:color="auto"/>
              <w:right w:val="single" w:sz="2" w:space="0" w:color="auto"/>
            </w:tcBorders>
            <w:vAlign w:val="center"/>
          </w:tcPr>
          <w:p w14:paraId="7C9872DD" w14:textId="5733E5EF" w:rsidR="002E422E" w:rsidRPr="00E90577" w:rsidRDefault="000B46C9" w:rsidP="00B221DD">
            <w:pPr>
              <w:pStyle w:val="TableText"/>
              <w:jc w:val="center"/>
            </w:pPr>
            <w:r w:rsidRPr="000B46C9">
              <w:rPr>
                <w:rFonts w:ascii="Times New Roman" w:eastAsia="Times New Roman" w:hAnsi="Times New Roman"/>
                <w:sz w:val="24"/>
                <w:szCs w:val="24"/>
              </w:rPr>
              <w:t>172.17.30.</w:t>
            </w:r>
            <w:r w:rsidR="00263045">
              <w:rPr>
                <w:rFonts w:ascii="Times New Roman" w:eastAsia="Times New Roman" w:hAnsi="Times New Roman"/>
                <w:sz w:val="24"/>
                <w:szCs w:val="24"/>
              </w:rPr>
              <w:t xml:space="preserve"> &lt;24&gt;</w:t>
            </w:r>
          </w:p>
        </w:tc>
        <w:tc>
          <w:tcPr>
            <w:tcW w:w="2044" w:type="dxa"/>
            <w:tcBorders>
              <w:top w:val="single" w:sz="2" w:space="0" w:color="auto"/>
              <w:left w:val="single" w:sz="2" w:space="0" w:color="auto"/>
              <w:bottom w:val="single" w:sz="2" w:space="0" w:color="auto"/>
              <w:right w:val="single" w:sz="2" w:space="0" w:color="auto"/>
            </w:tcBorders>
            <w:vAlign w:val="center"/>
          </w:tcPr>
          <w:p w14:paraId="7F7B90E0" w14:textId="77777777" w:rsidR="002E422E" w:rsidRPr="00E90577" w:rsidRDefault="002E422E" w:rsidP="00B221DD">
            <w:pPr>
              <w:pStyle w:val="TableText"/>
              <w:jc w:val="center"/>
            </w:pPr>
            <w:r w:rsidRPr="00E90577">
              <w:t>255.255.</w:t>
            </w:r>
            <w:r>
              <w:t>224</w:t>
            </w:r>
            <w:r w:rsidRPr="00E90577">
              <w:t>.0</w:t>
            </w:r>
          </w:p>
        </w:tc>
        <w:tc>
          <w:tcPr>
            <w:tcW w:w="2003" w:type="dxa"/>
            <w:tcBorders>
              <w:top w:val="single" w:sz="2" w:space="0" w:color="auto"/>
              <w:left w:val="single" w:sz="2" w:space="0" w:color="auto"/>
              <w:bottom w:val="single" w:sz="2" w:space="0" w:color="auto"/>
              <w:right w:val="single" w:sz="2" w:space="0" w:color="auto"/>
            </w:tcBorders>
          </w:tcPr>
          <w:p w14:paraId="4271E6AC" w14:textId="77777777" w:rsidR="002E422E" w:rsidRPr="00E90577" w:rsidRDefault="002E422E" w:rsidP="00B221DD">
            <w:pPr>
              <w:pStyle w:val="TableText"/>
              <w:jc w:val="center"/>
            </w:pPr>
            <w:r w:rsidRPr="00E90577">
              <w:t>3</w:t>
            </w:r>
            <w:r>
              <w:t>5</w:t>
            </w:r>
          </w:p>
        </w:tc>
      </w:tr>
      <w:tr w:rsidR="002E422E" w:rsidRPr="00711153" w14:paraId="5B230978" w14:textId="77777777" w:rsidTr="000B46C9">
        <w:trPr>
          <w:cantSplit/>
          <w:jc w:val="center"/>
        </w:trPr>
        <w:tc>
          <w:tcPr>
            <w:tcW w:w="2003" w:type="dxa"/>
            <w:vAlign w:val="center"/>
          </w:tcPr>
          <w:p w14:paraId="10EBEE84" w14:textId="77777777" w:rsidR="002E422E" w:rsidRPr="00D55B7E" w:rsidRDefault="002E422E" w:rsidP="00B221DD">
            <w:pPr>
              <w:pStyle w:val="TableText"/>
              <w:jc w:val="center"/>
            </w:pPr>
            <w:r>
              <w:t>LP7</w:t>
            </w:r>
          </w:p>
        </w:tc>
        <w:tc>
          <w:tcPr>
            <w:tcW w:w="2005" w:type="dxa"/>
            <w:vAlign w:val="center"/>
          </w:tcPr>
          <w:p w14:paraId="4629FB2B" w14:textId="7591B935" w:rsidR="002E422E" w:rsidRPr="00D55B7E" w:rsidRDefault="000B46C9" w:rsidP="00B221DD">
            <w:pPr>
              <w:pStyle w:val="TableText"/>
              <w:jc w:val="center"/>
            </w:pPr>
            <w:r w:rsidRPr="000B46C9">
              <w:rPr>
                <w:rFonts w:ascii="Times New Roman" w:eastAsia="Times New Roman" w:hAnsi="Times New Roman"/>
                <w:sz w:val="24"/>
                <w:szCs w:val="24"/>
              </w:rPr>
              <w:t>0/1</w:t>
            </w:r>
          </w:p>
        </w:tc>
        <w:tc>
          <w:tcPr>
            <w:tcW w:w="2019" w:type="dxa"/>
            <w:vAlign w:val="center"/>
          </w:tcPr>
          <w:p w14:paraId="539589D2" w14:textId="36812C1A" w:rsidR="002E422E" w:rsidRPr="00D55B7E" w:rsidRDefault="000B46C9" w:rsidP="00B221DD">
            <w:pPr>
              <w:pStyle w:val="TableText"/>
              <w:jc w:val="center"/>
            </w:pPr>
            <w:r w:rsidRPr="000B46C9">
              <w:rPr>
                <w:rFonts w:ascii="Times New Roman" w:eastAsia="Times New Roman" w:hAnsi="Times New Roman"/>
                <w:sz w:val="24"/>
                <w:szCs w:val="24"/>
              </w:rPr>
              <w:t>172.17.10.</w:t>
            </w:r>
            <w:r w:rsidR="00263045">
              <w:rPr>
                <w:rFonts w:ascii="Times New Roman" w:eastAsia="Times New Roman" w:hAnsi="Times New Roman"/>
                <w:sz w:val="24"/>
                <w:szCs w:val="24"/>
              </w:rPr>
              <w:t xml:space="preserve"> &lt;13&gt;</w:t>
            </w:r>
          </w:p>
        </w:tc>
        <w:tc>
          <w:tcPr>
            <w:tcW w:w="2044" w:type="dxa"/>
            <w:vAlign w:val="center"/>
          </w:tcPr>
          <w:p w14:paraId="2AD51807" w14:textId="77777777" w:rsidR="002E422E" w:rsidRPr="00D55B7E" w:rsidRDefault="002E422E" w:rsidP="00B221DD">
            <w:pPr>
              <w:pStyle w:val="TableText"/>
              <w:jc w:val="center"/>
            </w:pPr>
            <w:r w:rsidRPr="00E90577">
              <w:t>255.255.</w:t>
            </w:r>
            <w:r>
              <w:t>224</w:t>
            </w:r>
            <w:r w:rsidRPr="00E90577">
              <w:t>.0</w:t>
            </w:r>
          </w:p>
        </w:tc>
        <w:tc>
          <w:tcPr>
            <w:tcW w:w="2003" w:type="dxa"/>
          </w:tcPr>
          <w:p w14:paraId="4C079D1C" w14:textId="77777777" w:rsidR="002E422E" w:rsidRPr="00D55B7E" w:rsidRDefault="002E422E" w:rsidP="00B221DD">
            <w:pPr>
              <w:pStyle w:val="TableText"/>
              <w:jc w:val="center"/>
            </w:pPr>
            <w:r w:rsidRPr="00E90577">
              <w:t>1</w:t>
            </w:r>
            <w:r>
              <w:t>5</w:t>
            </w:r>
          </w:p>
        </w:tc>
      </w:tr>
      <w:tr w:rsidR="002E422E" w:rsidRPr="00711153" w14:paraId="5768CD9F" w14:textId="77777777" w:rsidTr="000B46C9">
        <w:trPr>
          <w:cantSplit/>
          <w:jc w:val="center"/>
        </w:trPr>
        <w:tc>
          <w:tcPr>
            <w:tcW w:w="2003" w:type="dxa"/>
            <w:vAlign w:val="center"/>
          </w:tcPr>
          <w:p w14:paraId="6A2F39AD" w14:textId="77777777" w:rsidR="002E422E" w:rsidRPr="00D55B7E" w:rsidRDefault="002E422E" w:rsidP="00B221DD">
            <w:pPr>
              <w:pStyle w:val="TableText"/>
              <w:jc w:val="center"/>
            </w:pPr>
            <w:r>
              <w:t>LP8</w:t>
            </w:r>
          </w:p>
        </w:tc>
        <w:tc>
          <w:tcPr>
            <w:tcW w:w="2005" w:type="dxa"/>
            <w:vAlign w:val="center"/>
          </w:tcPr>
          <w:p w14:paraId="30C49012" w14:textId="7D7DA5E6" w:rsidR="002E422E" w:rsidRPr="00D55B7E" w:rsidRDefault="000B46C9" w:rsidP="00B221DD">
            <w:pPr>
              <w:pStyle w:val="TableText"/>
              <w:jc w:val="center"/>
            </w:pPr>
            <w:r w:rsidRPr="000B46C9">
              <w:rPr>
                <w:rFonts w:ascii="Times New Roman" w:eastAsia="Times New Roman" w:hAnsi="Times New Roman"/>
                <w:sz w:val="24"/>
                <w:szCs w:val="24"/>
              </w:rPr>
              <w:t>0/2</w:t>
            </w:r>
          </w:p>
        </w:tc>
        <w:tc>
          <w:tcPr>
            <w:tcW w:w="2019" w:type="dxa"/>
            <w:vAlign w:val="center"/>
          </w:tcPr>
          <w:p w14:paraId="7FD7BD6E" w14:textId="07A78D69" w:rsidR="002E422E" w:rsidRPr="00D55B7E" w:rsidRDefault="000B46C9" w:rsidP="00263045">
            <w:pPr>
              <w:pStyle w:val="TableText"/>
              <w:jc w:val="center"/>
            </w:pPr>
            <w:r w:rsidRPr="000B46C9">
              <w:rPr>
                <w:rFonts w:ascii="Times New Roman" w:eastAsia="Times New Roman" w:hAnsi="Times New Roman"/>
                <w:sz w:val="24"/>
                <w:szCs w:val="24"/>
              </w:rPr>
              <w:t>172.17.20.</w:t>
            </w:r>
            <w:r w:rsidR="00263045">
              <w:rPr>
                <w:rFonts w:ascii="Times New Roman" w:eastAsia="Times New Roman" w:hAnsi="Times New Roman"/>
                <w:sz w:val="24"/>
                <w:szCs w:val="24"/>
              </w:rPr>
              <w:t xml:space="preserve"> &lt;69&gt;</w:t>
            </w:r>
          </w:p>
        </w:tc>
        <w:tc>
          <w:tcPr>
            <w:tcW w:w="2044" w:type="dxa"/>
            <w:vAlign w:val="center"/>
          </w:tcPr>
          <w:p w14:paraId="128B1C53" w14:textId="77777777" w:rsidR="002E422E" w:rsidRPr="00D55B7E" w:rsidRDefault="002E422E" w:rsidP="00B221DD">
            <w:pPr>
              <w:pStyle w:val="TableText"/>
              <w:jc w:val="center"/>
            </w:pPr>
            <w:r w:rsidRPr="00E90577">
              <w:t>255.255.</w:t>
            </w:r>
            <w:r>
              <w:t>224</w:t>
            </w:r>
            <w:r w:rsidRPr="00E90577">
              <w:t>.0</w:t>
            </w:r>
          </w:p>
        </w:tc>
        <w:tc>
          <w:tcPr>
            <w:tcW w:w="2003" w:type="dxa"/>
          </w:tcPr>
          <w:p w14:paraId="7DCA5D43" w14:textId="77777777" w:rsidR="002E422E" w:rsidRPr="00D55B7E" w:rsidRDefault="002E422E" w:rsidP="00B221DD">
            <w:pPr>
              <w:pStyle w:val="TableText"/>
              <w:jc w:val="center"/>
            </w:pPr>
            <w:r w:rsidRPr="00E90577">
              <w:t>2</w:t>
            </w:r>
            <w:r>
              <w:t>5</w:t>
            </w:r>
          </w:p>
        </w:tc>
      </w:tr>
      <w:tr w:rsidR="002E422E" w:rsidRPr="00711153" w14:paraId="10C0549F" w14:textId="77777777" w:rsidTr="000B46C9">
        <w:trPr>
          <w:cantSplit/>
          <w:jc w:val="center"/>
        </w:trPr>
        <w:tc>
          <w:tcPr>
            <w:tcW w:w="2003" w:type="dxa"/>
            <w:vAlign w:val="center"/>
          </w:tcPr>
          <w:p w14:paraId="6AA53762" w14:textId="77777777" w:rsidR="002E422E" w:rsidRPr="00D55B7E" w:rsidRDefault="002E422E" w:rsidP="00B221DD">
            <w:pPr>
              <w:pStyle w:val="TableText"/>
              <w:jc w:val="center"/>
            </w:pPr>
            <w:r>
              <w:t>LP9</w:t>
            </w:r>
          </w:p>
        </w:tc>
        <w:tc>
          <w:tcPr>
            <w:tcW w:w="2005" w:type="dxa"/>
            <w:vAlign w:val="center"/>
          </w:tcPr>
          <w:p w14:paraId="5F4A96A6" w14:textId="04031C56" w:rsidR="002E422E" w:rsidRPr="00D55B7E" w:rsidRDefault="000B46C9" w:rsidP="00B221DD">
            <w:pPr>
              <w:pStyle w:val="TableText"/>
              <w:jc w:val="center"/>
            </w:pPr>
            <w:r w:rsidRPr="000B46C9">
              <w:rPr>
                <w:rFonts w:ascii="Times New Roman" w:eastAsia="Times New Roman" w:hAnsi="Times New Roman"/>
                <w:sz w:val="24"/>
                <w:szCs w:val="24"/>
              </w:rPr>
              <w:t>0/3</w:t>
            </w:r>
          </w:p>
        </w:tc>
        <w:tc>
          <w:tcPr>
            <w:tcW w:w="2019" w:type="dxa"/>
            <w:vAlign w:val="center"/>
          </w:tcPr>
          <w:p w14:paraId="4B82354C" w14:textId="002292AB" w:rsidR="002E422E" w:rsidRPr="00D55B7E" w:rsidRDefault="000B46C9" w:rsidP="00B221DD">
            <w:pPr>
              <w:pStyle w:val="TableText"/>
              <w:jc w:val="center"/>
            </w:pPr>
            <w:r w:rsidRPr="000B46C9">
              <w:rPr>
                <w:rFonts w:ascii="Times New Roman" w:eastAsia="Times New Roman" w:hAnsi="Times New Roman"/>
                <w:sz w:val="24"/>
                <w:szCs w:val="24"/>
              </w:rPr>
              <w:t>172.17.30.</w:t>
            </w:r>
            <w:r w:rsidR="00263045">
              <w:rPr>
                <w:rFonts w:ascii="Times New Roman" w:eastAsia="Times New Roman" w:hAnsi="Times New Roman"/>
                <w:sz w:val="24"/>
                <w:szCs w:val="24"/>
              </w:rPr>
              <w:t xml:space="preserve"> &lt;</w:t>
            </w:r>
            <w:r w:rsidR="00263045" w:rsidRPr="000B46C9">
              <w:rPr>
                <w:rFonts w:ascii="Times New Roman" w:eastAsia="Times New Roman" w:hAnsi="Times New Roman"/>
                <w:sz w:val="24"/>
                <w:szCs w:val="24"/>
              </w:rPr>
              <w:t>10</w:t>
            </w:r>
            <w:r w:rsidR="00263045">
              <w:rPr>
                <w:rFonts w:ascii="Times New Roman" w:eastAsia="Times New Roman" w:hAnsi="Times New Roman"/>
                <w:sz w:val="24"/>
                <w:szCs w:val="24"/>
              </w:rPr>
              <w:t>5&gt;</w:t>
            </w:r>
          </w:p>
        </w:tc>
        <w:tc>
          <w:tcPr>
            <w:tcW w:w="2044" w:type="dxa"/>
            <w:vAlign w:val="center"/>
          </w:tcPr>
          <w:p w14:paraId="5D437A07" w14:textId="77777777" w:rsidR="002E422E" w:rsidRPr="00D55B7E" w:rsidRDefault="002E422E" w:rsidP="00B221DD">
            <w:pPr>
              <w:pStyle w:val="TableText"/>
              <w:jc w:val="center"/>
            </w:pPr>
            <w:r w:rsidRPr="00E90577">
              <w:t>255.255.</w:t>
            </w:r>
            <w:r>
              <w:t>224</w:t>
            </w:r>
            <w:r w:rsidRPr="00E90577">
              <w:t>.0</w:t>
            </w:r>
          </w:p>
        </w:tc>
        <w:tc>
          <w:tcPr>
            <w:tcW w:w="2003" w:type="dxa"/>
          </w:tcPr>
          <w:p w14:paraId="00AD3B15" w14:textId="77777777" w:rsidR="002E422E" w:rsidRPr="00D55B7E" w:rsidRDefault="002E422E" w:rsidP="00B221DD">
            <w:pPr>
              <w:pStyle w:val="TableText"/>
              <w:jc w:val="center"/>
            </w:pPr>
            <w:r w:rsidRPr="00E90577">
              <w:t>3</w:t>
            </w:r>
            <w:r>
              <w:t>5</w:t>
            </w:r>
          </w:p>
        </w:tc>
      </w:tr>
    </w:tbl>
    <w:p w14:paraId="05D0CFC9" w14:textId="66E0D0EB" w:rsidR="000B46C9" w:rsidRPr="000B46C9" w:rsidRDefault="000B46C9" w:rsidP="000B46C9">
      <w:pPr>
        <w:spacing w:before="0" w:after="0" w:line="240" w:lineRule="auto"/>
        <w:rPr>
          <w:rFonts w:ascii="Times New Roman" w:eastAsia="Times New Roman" w:hAnsi="Times New Roman"/>
          <w:sz w:val="24"/>
          <w:szCs w:val="24"/>
        </w:rPr>
      </w:pPr>
    </w:p>
    <w:p w14:paraId="52420841" w14:textId="77777777" w:rsidR="00175F70" w:rsidRDefault="00175F70" w:rsidP="00C35C08">
      <w:pPr>
        <w:pStyle w:val="BodyTextL25"/>
        <w:rPr>
          <w:rFonts w:ascii="Times New Roman" w:eastAsia="Times New Roman" w:hAnsi="Times New Roman"/>
          <w:sz w:val="24"/>
          <w:szCs w:val="24"/>
        </w:rPr>
      </w:pPr>
      <w:r w:rsidRPr="00175F70">
        <w:rPr>
          <w:rFonts w:ascii="Times New Roman" w:eastAsia="Times New Roman" w:hAnsi="Times New Roman"/>
          <w:sz w:val="24"/>
          <w:szCs w:val="24"/>
        </w:rPr>
        <w:t>This Addressing table contains data about the IP addresses, subnet masks, and VLANs appointed to various connection points on different devices. The devices recorded incorporate LP1 through LP9, and their particular connection points are recorded as f0/1, f0/3, 0/2, 0/1, etc. The IP addresses allocated to every connection point are special and are as 172.17.x.y, where x is the network ID and y is the host ID. The subnet veil utilized is 255.255.224.0, which gives a scope of IP addresses for each organization. The VLANs recorded range from 15 to 35 and figure out which network every connection point has a place with.</w:t>
      </w:r>
    </w:p>
    <w:p w14:paraId="4F87F079" w14:textId="3DBB3737" w:rsidR="002E422E" w:rsidRDefault="00B221DD" w:rsidP="00C35C08">
      <w:pPr>
        <w:pStyle w:val="BodyTextL25"/>
        <w:rPr>
          <w:rFonts w:cs="Arial"/>
          <w:b/>
          <w:sz w:val="24"/>
          <w:szCs w:val="28"/>
        </w:rPr>
      </w:pPr>
      <w:r>
        <w:rPr>
          <w:rFonts w:cs="Arial"/>
          <w:b/>
          <w:sz w:val="24"/>
          <w:szCs w:val="28"/>
        </w:rPr>
        <w:lastRenderedPageBreak/>
        <w:t>Note</w:t>
      </w:r>
    </w:p>
    <w:p w14:paraId="2917BDFD" w14:textId="6E55A933" w:rsidR="00B221DD" w:rsidRPr="00B221DD" w:rsidRDefault="00B221DD" w:rsidP="00C35C08">
      <w:pPr>
        <w:pStyle w:val="BodyTextL25"/>
        <w:rPr>
          <w:rFonts w:cs="Arial"/>
          <w:sz w:val="22"/>
          <w:szCs w:val="28"/>
        </w:rPr>
      </w:pPr>
      <w:r>
        <w:rPr>
          <w:rFonts w:cs="Arial"/>
          <w:sz w:val="22"/>
          <w:szCs w:val="28"/>
        </w:rPr>
        <w:t xml:space="preserve">The </w:t>
      </w:r>
      <w:proofErr w:type="gramStart"/>
      <w:r>
        <w:rPr>
          <w:rFonts w:cs="Arial"/>
          <w:sz w:val="22"/>
          <w:szCs w:val="28"/>
        </w:rPr>
        <w:t>formula  &lt;</w:t>
      </w:r>
      <w:proofErr w:type="gramEnd"/>
      <w:r>
        <w:rPr>
          <w:rFonts w:cs="Arial"/>
          <w:sz w:val="22"/>
          <w:szCs w:val="28"/>
        </w:rPr>
        <w:t xml:space="preserve">XY&gt; in the above addressing table refers to your university ID.  Assume that the id 1023456 is used, then &lt;12&gt; means 10 and &lt;15+3&gt; means </w:t>
      </w:r>
      <w:proofErr w:type="gramStart"/>
      <w:r>
        <w:rPr>
          <w:rFonts w:cs="Arial"/>
          <w:sz w:val="22"/>
          <w:szCs w:val="28"/>
        </w:rPr>
        <w:t>( 14</w:t>
      </w:r>
      <w:proofErr w:type="gramEnd"/>
      <w:r>
        <w:rPr>
          <w:rFonts w:cs="Arial"/>
          <w:sz w:val="22"/>
          <w:szCs w:val="28"/>
        </w:rPr>
        <w:t>+3 = 17 ), and so on.</w:t>
      </w:r>
    </w:p>
    <w:p w14:paraId="78949E69" w14:textId="50D98825" w:rsidR="002A346D" w:rsidRDefault="002A346D" w:rsidP="00C35C08">
      <w:pPr>
        <w:pStyle w:val="BodyTextL25"/>
        <w:rPr>
          <w:rFonts w:eastAsia="Arial"/>
        </w:rPr>
      </w:pPr>
      <w:r w:rsidRPr="002A346D">
        <w:rPr>
          <w:rFonts w:cs="Arial"/>
          <w:b/>
          <w:sz w:val="24"/>
          <w:szCs w:val="28"/>
        </w:rPr>
        <w:t>Introduction</w:t>
      </w:r>
    </w:p>
    <w:p w14:paraId="1A8FC340" w14:textId="0DF7DAE1" w:rsidR="00C35C08" w:rsidRPr="000E1CF7" w:rsidRDefault="00C35C08" w:rsidP="00C35C08">
      <w:pPr>
        <w:pStyle w:val="BodyTextL25"/>
      </w:pPr>
      <w:r>
        <w:rPr>
          <w:rFonts w:eastAsia="Arial"/>
        </w:rPr>
        <w:t>VLANs are helpful in the administration of logical groups, allowing members of a group to be easily moved, changed, or added. This activity focuses on creating and naming VLANs, and assigning access ports to specific VLANs.</w:t>
      </w:r>
    </w:p>
    <w:p w14:paraId="058B57B8" w14:textId="4DB0ED3C" w:rsidR="002E422E" w:rsidRDefault="002E422E" w:rsidP="00C35C08">
      <w:pPr>
        <w:pStyle w:val="BodyTextL25"/>
      </w:pPr>
    </w:p>
    <w:p w14:paraId="7757C4A4" w14:textId="77777777" w:rsidR="00B221DD" w:rsidRDefault="00B221DD" w:rsidP="00C35C08">
      <w:pPr>
        <w:pStyle w:val="BodyTextL25"/>
        <w:rPr>
          <w:rFonts w:cs="Arial"/>
          <w:b/>
          <w:sz w:val="24"/>
          <w:szCs w:val="28"/>
        </w:rPr>
      </w:pPr>
    </w:p>
    <w:p w14:paraId="1789E3E7" w14:textId="67490528" w:rsidR="002E422E" w:rsidRDefault="002E422E" w:rsidP="00C35C08">
      <w:pPr>
        <w:pStyle w:val="BodyTextL25"/>
      </w:pPr>
      <w:r w:rsidRPr="002E422E">
        <w:rPr>
          <w:rFonts w:cs="Arial"/>
          <w:b/>
          <w:sz w:val="24"/>
          <w:szCs w:val="28"/>
        </w:rPr>
        <w:t>Tasks</w:t>
      </w:r>
    </w:p>
    <w:p w14:paraId="412291BB" w14:textId="5883A7AC" w:rsidR="00C35C08" w:rsidRPr="003F0EFC" w:rsidRDefault="00C35C08" w:rsidP="002E422E">
      <w:pPr>
        <w:pStyle w:val="BodyTextL25"/>
        <w:numPr>
          <w:ilvl w:val="0"/>
          <w:numId w:val="25"/>
        </w:numPr>
        <w:rPr>
          <w:sz w:val="22"/>
        </w:rPr>
      </w:pPr>
      <w:r w:rsidRPr="003F0EFC">
        <w:rPr>
          <w:sz w:val="22"/>
        </w:rPr>
        <w:t>On S1, issue the command that displays all VLANs configured. By default, all interfaces are assigned to VLAN 1.</w:t>
      </w:r>
      <w:r w:rsidR="002E422E" w:rsidRPr="003F0EFC">
        <w:rPr>
          <w:sz w:val="22"/>
        </w:rPr>
        <w:t xml:space="preserve"> By issuing the command</w:t>
      </w:r>
    </w:p>
    <w:p w14:paraId="4DC45883" w14:textId="00846A11" w:rsidR="002E422E" w:rsidRDefault="002E422E" w:rsidP="002E422E">
      <w:pPr>
        <w:pStyle w:val="BodyTextL25"/>
      </w:pPr>
    </w:p>
    <w:p w14:paraId="485163AC" w14:textId="7569A15C" w:rsidR="00B221DD" w:rsidRDefault="00B221DD" w:rsidP="00B221DD">
      <w:pPr>
        <w:pStyle w:val="CMD"/>
        <w:rPr>
          <w:b/>
        </w:rPr>
      </w:pPr>
      <w:r w:rsidRPr="004D6C33">
        <w:rPr>
          <w:b/>
        </w:rPr>
        <w:t xml:space="preserve">S1# </w:t>
      </w:r>
      <w:r>
        <w:rPr>
          <w:b/>
        </w:rPr>
        <w:t xml:space="preserve">show </w:t>
      </w:r>
      <w:proofErr w:type="spellStart"/>
      <w:r>
        <w:rPr>
          <w:b/>
        </w:rPr>
        <w:t>vlan</w:t>
      </w:r>
      <w:proofErr w:type="spellEnd"/>
      <w:r>
        <w:rPr>
          <w:b/>
        </w:rPr>
        <w:t xml:space="preserve"> brief</w:t>
      </w:r>
    </w:p>
    <w:tbl>
      <w:tblPr>
        <w:tblStyle w:val="TableGrid"/>
        <w:tblW w:w="0" w:type="auto"/>
        <w:tblInd w:w="720" w:type="dxa"/>
        <w:tblLook w:val="04A0" w:firstRow="1" w:lastRow="0" w:firstColumn="1" w:lastColumn="0" w:noHBand="0" w:noVBand="1"/>
      </w:tblPr>
      <w:tblGrid>
        <w:gridCol w:w="9350"/>
      </w:tblGrid>
      <w:tr w:rsidR="00B221DD" w14:paraId="159B23D9" w14:textId="77777777" w:rsidTr="00B221DD">
        <w:tc>
          <w:tcPr>
            <w:tcW w:w="10070" w:type="dxa"/>
          </w:tcPr>
          <w:p w14:paraId="4E9AEE70" w14:textId="77777777" w:rsidR="00B221DD" w:rsidRDefault="00B221DD" w:rsidP="00B221DD">
            <w:pPr>
              <w:pStyle w:val="CMD"/>
              <w:ind w:left="0"/>
            </w:pPr>
          </w:p>
          <w:p w14:paraId="7C51662E" w14:textId="77777777" w:rsidR="00A47941" w:rsidRDefault="00A47941" w:rsidP="00A47941">
            <w:pPr>
              <w:pStyle w:val="NormalWeb"/>
              <w:spacing w:before="0" w:beforeAutospacing="0" w:after="0" w:afterAutospacing="0"/>
            </w:pPr>
            <w:r>
              <w:t>VLAN Name Status Ports</w:t>
            </w:r>
          </w:p>
          <w:p w14:paraId="59C9F070" w14:textId="77777777" w:rsidR="00A47941" w:rsidRDefault="00A47941" w:rsidP="00A47941">
            <w:pPr>
              <w:pStyle w:val="NormalWeb"/>
              <w:spacing w:before="0" w:beforeAutospacing="0" w:after="0" w:afterAutospacing="0"/>
            </w:pPr>
            <w:r>
              <w:t>---- -------------------------------- --------- -------------------------------</w:t>
            </w:r>
          </w:p>
          <w:p w14:paraId="3319F119" w14:textId="77777777" w:rsidR="00A47941" w:rsidRDefault="00A47941" w:rsidP="00A47941">
            <w:pPr>
              <w:pStyle w:val="NormalWeb"/>
              <w:spacing w:before="0" w:beforeAutospacing="0" w:after="0" w:afterAutospacing="0"/>
            </w:pPr>
            <w:r>
              <w:t>1 default active Fa0/1, Fa0/2, Fa0/3, Fa0/4</w:t>
            </w:r>
          </w:p>
          <w:p w14:paraId="054321F4" w14:textId="77777777" w:rsidR="00A47941" w:rsidRDefault="00A47941" w:rsidP="00A47941">
            <w:pPr>
              <w:pStyle w:val="NormalWeb"/>
              <w:spacing w:before="0" w:beforeAutospacing="0" w:after="0" w:afterAutospacing="0"/>
            </w:pPr>
            <w:r>
              <w:t>Fa0/5, Fa0/6, Fa0/7, Fa0/8</w:t>
            </w:r>
          </w:p>
          <w:p w14:paraId="7B7A4742" w14:textId="77777777" w:rsidR="00A47941" w:rsidRDefault="00A47941" w:rsidP="00A47941">
            <w:pPr>
              <w:pStyle w:val="NormalWeb"/>
              <w:spacing w:before="0" w:beforeAutospacing="0" w:after="0" w:afterAutospacing="0"/>
            </w:pPr>
            <w:r>
              <w:t>Fa0/9, Fa0/10, Fa0/11, Fa0/12</w:t>
            </w:r>
          </w:p>
          <w:p w14:paraId="1D0CA2F8" w14:textId="77777777" w:rsidR="00A47941" w:rsidRDefault="00A47941" w:rsidP="00A47941">
            <w:pPr>
              <w:pStyle w:val="NormalWeb"/>
              <w:spacing w:before="0" w:beforeAutospacing="0" w:after="0" w:afterAutospacing="0"/>
            </w:pPr>
            <w:r>
              <w:t>Fa0/13, Fa0/14, Fa0/15, Fa0/16</w:t>
            </w:r>
          </w:p>
          <w:p w14:paraId="08D4BE77" w14:textId="77777777" w:rsidR="00A47941" w:rsidRDefault="00A47941" w:rsidP="00A47941">
            <w:pPr>
              <w:pStyle w:val="NormalWeb"/>
              <w:spacing w:before="0" w:beforeAutospacing="0" w:after="0" w:afterAutospacing="0"/>
            </w:pPr>
            <w:r>
              <w:t>Fa0/17, Fa0/18, Fa0/19, Fa0/20</w:t>
            </w:r>
          </w:p>
          <w:p w14:paraId="649BA1D0" w14:textId="77777777" w:rsidR="00A47941" w:rsidRDefault="00A47941" w:rsidP="00A47941">
            <w:pPr>
              <w:pStyle w:val="NormalWeb"/>
              <w:spacing w:before="0" w:beforeAutospacing="0" w:after="0" w:afterAutospacing="0"/>
            </w:pPr>
            <w:r>
              <w:t>Fa0/21, Fa0/22, Fa0/23, Fa0/24</w:t>
            </w:r>
          </w:p>
          <w:p w14:paraId="419B8673" w14:textId="77777777" w:rsidR="00A47941" w:rsidRDefault="00A47941" w:rsidP="00A47941">
            <w:pPr>
              <w:pStyle w:val="NormalWeb"/>
              <w:spacing w:before="0" w:beforeAutospacing="0" w:after="0" w:afterAutospacing="0"/>
            </w:pPr>
            <w:r>
              <w:t>Gig0/1, Gig0/2</w:t>
            </w:r>
          </w:p>
          <w:p w14:paraId="0681B41C" w14:textId="77777777" w:rsidR="00A47941" w:rsidRDefault="00A47941" w:rsidP="00A47941">
            <w:pPr>
              <w:pStyle w:val="NormalWeb"/>
              <w:spacing w:before="0" w:beforeAutospacing="0" w:after="0" w:afterAutospacing="0"/>
            </w:pPr>
            <w:r>
              <w:t xml:space="preserve">1002 </w:t>
            </w:r>
            <w:proofErr w:type="spellStart"/>
            <w:r>
              <w:t>fddi</w:t>
            </w:r>
            <w:proofErr w:type="spellEnd"/>
            <w:r>
              <w:t xml:space="preserve">-default active </w:t>
            </w:r>
          </w:p>
          <w:p w14:paraId="38E750D7" w14:textId="77777777" w:rsidR="00A47941" w:rsidRDefault="00A47941" w:rsidP="00A47941">
            <w:pPr>
              <w:pStyle w:val="NormalWeb"/>
              <w:spacing w:before="0" w:beforeAutospacing="0" w:after="0" w:afterAutospacing="0"/>
            </w:pPr>
            <w:r>
              <w:t xml:space="preserve">1003 token-ring-default active </w:t>
            </w:r>
          </w:p>
          <w:p w14:paraId="1D152A90" w14:textId="77777777" w:rsidR="00A47941" w:rsidRDefault="00A47941" w:rsidP="00A47941">
            <w:pPr>
              <w:pStyle w:val="NormalWeb"/>
              <w:spacing w:before="0" w:beforeAutospacing="0" w:after="0" w:afterAutospacing="0"/>
            </w:pPr>
            <w:r>
              <w:t xml:space="preserve">1004 </w:t>
            </w:r>
            <w:proofErr w:type="spellStart"/>
            <w:r>
              <w:t>fddinet</w:t>
            </w:r>
            <w:proofErr w:type="spellEnd"/>
            <w:r>
              <w:t xml:space="preserve">-default active </w:t>
            </w:r>
          </w:p>
          <w:p w14:paraId="500EA3B6" w14:textId="77777777" w:rsidR="00A47941" w:rsidRDefault="00A47941" w:rsidP="00A47941">
            <w:pPr>
              <w:pStyle w:val="NormalWeb"/>
              <w:spacing w:before="0" w:beforeAutospacing="0" w:after="0" w:afterAutospacing="0"/>
            </w:pPr>
            <w:r>
              <w:t xml:space="preserve">1005 </w:t>
            </w:r>
            <w:proofErr w:type="spellStart"/>
            <w:r>
              <w:t>trnet</w:t>
            </w:r>
            <w:proofErr w:type="spellEnd"/>
            <w:r>
              <w:t xml:space="preserve">-default active </w:t>
            </w:r>
          </w:p>
          <w:p w14:paraId="332E6310" w14:textId="6EEB1220" w:rsidR="00B221DD" w:rsidRDefault="00A47941" w:rsidP="00A47941">
            <w:pPr>
              <w:pStyle w:val="CMD"/>
              <w:ind w:left="0"/>
            </w:pPr>
            <w:r>
              <w:t>S1#</w:t>
            </w:r>
          </w:p>
        </w:tc>
      </w:tr>
    </w:tbl>
    <w:p w14:paraId="70604B7E" w14:textId="77777777" w:rsidR="00B221DD" w:rsidRPr="00B221DD" w:rsidRDefault="00B221DD" w:rsidP="00B221DD">
      <w:pPr>
        <w:pStyle w:val="CMD"/>
      </w:pPr>
    </w:p>
    <w:p w14:paraId="663D923E" w14:textId="15DF6267" w:rsidR="00C35C08" w:rsidRDefault="00C35C08" w:rsidP="002E422E">
      <w:pPr>
        <w:pStyle w:val="Heading3"/>
        <w:spacing w:after="120"/>
      </w:pPr>
    </w:p>
    <w:p w14:paraId="63203029" w14:textId="32411292" w:rsidR="00C35C08" w:rsidRDefault="003F0EFC" w:rsidP="002E422E">
      <w:pPr>
        <w:pStyle w:val="BodyTextL25"/>
        <w:numPr>
          <w:ilvl w:val="0"/>
          <w:numId w:val="25"/>
        </w:numPr>
      </w:pPr>
      <w:r w:rsidRPr="003F0EFC">
        <w:rPr>
          <w:sz w:val="22"/>
        </w:rPr>
        <w:t>Carry out the following pings</w:t>
      </w:r>
      <w:r w:rsidR="00C35C08" w:rsidRPr="003F0EFC">
        <w:rPr>
          <w:sz w:val="22"/>
        </w:rPr>
        <w:t xml:space="preserve"> </w:t>
      </w:r>
      <w:r w:rsidRPr="003F0EFC">
        <w:rPr>
          <w:sz w:val="22"/>
        </w:rPr>
        <w:t xml:space="preserve">between different </w:t>
      </w:r>
      <w:r w:rsidR="002E422E" w:rsidRPr="003F0EFC">
        <w:rPr>
          <w:sz w:val="22"/>
        </w:rPr>
        <w:t>end node</w:t>
      </w:r>
      <w:r w:rsidR="00C35C08" w:rsidRPr="003F0EFC">
        <w:rPr>
          <w:sz w:val="22"/>
        </w:rPr>
        <w:t xml:space="preserve"> that shares the same subnet</w:t>
      </w:r>
      <w:r w:rsidR="00C35C08">
        <w:t>.</w:t>
      </w:r>
    </w:p>
    <w:p w14:paraId="64E4745A" w14:textId="10B08EFF" w:rsidR="00C35C08" w:rsidRDefault="008B01FB" w:rsidP="00C35C08">
      <w:pPr>
        <w:pStyle w:val="Bulletlevel1"/>
      </w:pPr>
      <w:r>
        <w:t>LP7</w:t>
      </w:r>
      <w:r w:rsidR="00C35C08">
        <w:t xml:space="preserve"> can ping </w:t>
      </w:r>
      <w:r>
        <w:t>LP1</w:t>
      </w:r>
    </w:p>
    <w:p w14:paraId="0DF70133" w14:textId="77777777" w:rsidR="008B01FB" w:rsidRDefault="008B01FB" w:rsidP="00B221DD">
      <w:pPr>
        <w:pStyle w:val="Bulletlevel1"/>
      </w:pPr>
      <w:r>
        <w:t>LP8</w:t>
      </w:r>
      <w:r w:rsidR="00C35C08">
        <w:t xml:space="preserve"> can ping </w:t>
      </w:r>
      <w:r>
        <w:t>LP2</w:t>
      </w:r>
    </w:p>
    <w:p w14:paraId="4BD55048" w14:textId="639D7D27" w:rsidR="00C35C08" w:rsidRDefault="008B01FB" w:rsidP="00B221DD">
      <w:pPr>
        <w:pStyle w:val="Bulletlevel1"/>
      </w:pPr>
      <w:r>
        <w:t>LP9</w:t>
      </w:r>
      <w:r w:rsidR="00C35C08">
        <w:t xml:space="preserve"> can ping </w:t>
      </w:r>
      <w:r>
        <w:t>LP3</w:t>
      </w:r>
    </w:p>
    <w:tbl>
      <w:tblPr>
        <w:tblStyle w:val="TableGrid"/>
        <w:tblW w:w="0" w:type="auto"/>
        <w:tblInd w:w="360" w:type="dxa"/>
        <w:tblLook w:val="04A0" w:firstRow="1" w:lastRow="0" w:firstColumn="1" w:lastColumn="0" w:noHBand="0" w:noVBand="1"/>
      </w:tblPr>
      <w:tblGrid>
        <w:gridCol w:w="9710"/>
      </w:tblGrid>
      <w:tr w:rsidR="00B221DD" w14:paraId="7FCD7A59" w14:textId="77777777" w:rsidTr="00B221DD">
        <w:tc>
          <w:tcPr>
            <w:tcW w:w="10070" w:type="dxa"/>
          </w:tcPr>
          <w:p w14:paraId="6AE683A8" w14:textId="77777777" w:rsidR="00B221DD" w:rsidRDefault="00B221DD" w:rsidP="00C35C08">
            <w:pPr>
              <w:pStyle w:val="BodyTextL25"/>
              <w:spacing w:before="0"/>
              <w:ind w:left="0"/>
            </w:pPr>
          </w:p>
          <w:p w14:paraId="7AA142C8" w14:textId="040FBDC1" w:rsidR="00B221DD" w:rsidRPr="00A47941" w:rsidRDefault="00A47941" w:rsidP="00C35C08">
            <w:pPr>
              <w:pStyle w:val="BodyTextL25"/>
              <w:spacing w:before="0"/>
              <w:ind w:left="0"/>
              <w:rPr>
                <w:b/>
                <w:bCs/>
              </w:rPr>
            </w:pPr>
            <w:r w:rsidRPr="00A47941">
              <w:rPr>
                <w:b/>
                <w:bCs/>
              </w:rPr>
              <w:t>Output of LP7 ping LP1</w:t>
            </w:r>
          </w:p>
          <w:p w14:paraId="7B2A9EB8" w14:textId="5670E25E" w:rsidR="00A47941" w:rsidRDefault="007363C4" w:rsidP="00C35C08">
            <w:pPr>
              <w:pStyle w:val="BodyTextL25"/>
              <w:spacing w:before="0"/>
              <w:ind w:left="0"/>
            </w:pPr>
            <w:r>
              <w:rPr>
                <w:noProof/>
              </w:rPr>
              <w:lastRenderedPageBreak/>
              <w:drawing>
                <wp:inline distT="0" distB="0" distL="0" distR="0" wp14:anchorId="43A91A06" wp14:editId="495824E8">
                  <wp:extent cx="6400800" cy="5631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631180"/>
                          </a:xfrm>
                          <a:prstGeom prst="rect">
                            <a:avLst/>
                          </a:prstGeom>
                        </pic:spPr>
                      </pic:pic>
                    </a:graphicData>
                  </a:graphic>
                </wp:inline>
              </w:drawing>
            </w:r>
          </w:p>
          <w:p w14:paraId="5239CF5E" w14:textId="6975D074" w:rsidR="007363C4" w:rsidRDefault="007363C4" w:rsidP="00C35C08">
            <w:pPr>
              <w:pStyle w:val="BodyTextL25"/>
              <w:spacing w:before="0"/>
              <w:ind w:left="0"/>
            </w:pPr>
          </w:p>
          <w:p w14:paraId="6891213F" w14:textId="0E30B14A" w:rsidR="00A47941" w:rsidRPr="00A47941" w:rsidRDefault="00A47941" w:rsidP="00A47941">
            <w:pPr>
              <w:pStyle w:val="Bulletlevel1"/>
              <w:numPr>
                <w:ilvl w:val="0"/>
                <w:numId w:val="0"/>
              </w:numPr>
              <w:rPr>
                <w:b/>
                <w:bCs/>
              </w:rPr>
            </w:pPr>
            <w:r w:rsidRPr="00A47941">
              <w:rPr>
                <w:b/>
                <w:bCs/>
              </w:rPr>
              <w:t>Output of LP8 ping LP2</w:t>
            </w:r>
          </w:p>
          <w:p w14:paraId="0AC44879" w14:textId="5A67134B" w:rsidR="00A47941" w:rsidRDefault="007363C4" w:rsidP="00C35C08">
            <w:pPr>
              <w:pStyle w:val="BodyTextL25"/>
              <w:spacing w:before="0"/>
              <w:ind w:left="0"/>
            </w:pPr>
            <w:r>
              <w:rPr>
                <w:noProof/>
              </w:rPr>
              <w:lastRenderedPageBreak/>
              <w:drawing>
                <wp:inline distT="0" distB="0" distL="0" distR="0" wp14:anchorId="3F5C1769" wp14:editId="4AFAF7F4">
                  <wp:extent cx="6400800" cy="5969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969635"/>
                          </a:xfrm>
                          <a:prstGeom prst="rect">
                            <a:avLst/>
                          </a:prstGeom>
                        </pic:spPr>
                      </pic:pic>
                    </a:graphicData>
                  </a:graphic>
                </wp:inline>
              </w:drawing>
            </w:r>
          </w:p>
          <w:p w14:paraId="0F3036C6" w14:textId="77777777" w:rsidR="00B221DD" w:rsidRDefault="00B221DD" w:rsidP="00C35C08">
            <w:pPr>
              <w:pStyle w:val="BodyTextL25"/>
              <w:spacing w:before="0"/>
              <w:ind w:left="0"/>
            </w:pPr>
          </w:p>
          <w:p w14:paraId="3A856EF1" w14:textId="20A2C5AF" w:rsidR="00A47941" w:rsidRPr="00A47941" w:rsidRDefault="00A47941" w:rsidP="00A47941">
            <w:pPr>
              <w:pStyle w:val="Bulletlevel1"/>
              <w:numPr>
                <w:ilvl w:val="0"/>
                <w:numId w:val="0"/>
              </w:numPr>
              <w:rPr>
                <w:b/>
                <w:bCs/>
              </w:rPr>
            </w:pPr>
            <w:r w:rsidRPr="00A47941">
              <w:rPr>
                <w:b/>
                <w:bCs/>
              </w:rPr>
              <w:t>Output LP9 ping LP3</w:t>
            </w:r>
          </w:p>
          <w:p w14:paraId="10BE02B1" w14:textId="77777777" w:rsidR="00B221DD" w:rsidRDefault="00B221DD" w:rsidP="00C35C08">
            <w:pPr>
              <w:pStyle w:val="BodyTextL25"/>
              <w:spacing w:before="0"/>
              <w:ind w:left="0"/>
            </w:pPr>
          </w:p>
          <w:p w14:paraId="3650420B" w14:textId="5B07AED6" w:rsidR="00B221DD" w:rsidRDefault="007363C4" w:rsidP="00C35C08">
            <w:pPr>
              <w:pStyle w:val="BodyTextL25"/>
              <w:spacing w:before="0"/>
              <w:ind w:left="0"/>
            </w:pPr>
            <w:r>
              <w:rPr>
                <w:noProof/>
              </w:rPr>
              <w:lastRenderedPageBreak/>
              <w:drawing>
                <wp:inline distT="0" distB="0" distL="0" distR="0" wp14:anchorId="50CB2C72" wp14:editId="1D74F00D">
                  <wp:extent cx="6400800" cy="6002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6002655"/>
                          </a:xfrm>
                          <a:prstGeom prst="rect">
                            <a:avLst/>
                          </a:prstGeom>
                        </pic:spPr>
                      </pic:pic>
                    </a:graphicData>
                  </a:graphic>
                </wp:inline>
              </w:drawing>
            </w:r>
          </w:p>
          <w:p w14:paraId="3799147B" w14:textId="77777777" w:rsidR="00B221DD" w:rsidRDefault="00B221DD" w:rsidP="00C35C08">
            <w:pPr>
              <w:pStyle w:val="BodyTextL25"/>
              <w:spacing w:before="0"/>
              <w:ind w:left="0"/>
            </w:pPr>
          </w:p>
          <w:p w14:paraId="78A8D3AD" w14:textId="40026993" w:rsidR="00B221DD" w:rsidRDefault="00B221DD" w:rsidP="00C35C08">
            <w:pPr>
              <w:pStyle w:val="BodyTextL25"/>
              <w:spacing w:before="0"/>
              <w:ind w:left="0"/>
            </w:pPr>
          </w:p>
        </w:tc>
      </w:tr>
    </w:tbl>
    <w:p w14:paraId="46B33BD1" w14:textId="77777777" w:rsidR="00B221DD" w:rsidRDefault="00B221DD" w:rsidP="00C35C08">
      <w:pPr>
        <w:pStyle w:val="BodyTextL25"/>
        <w:spacing w:before="0"/>
      </w:pPr>
    </w:p>
    <w:p w14:paraId="3BE62309" w14:textId="5BF4AC06" w:rsidR="00C35C08" w:rsidRDefault="00B221DD" w:rsidP="00C35C08">
      <w:pPr>
        <w:pStyle w:val="BodyTextL25"/>
        <w:spacing w:before="0"/>
      </w:pPr>
      <w:r w:rsidRPr="00B221DD">
        <w:rPr>
          <w:b/>
        </w:rPr>
        <w:t>Question</w:t>
      </w:r>
      <w:r>
        <w:t xml:space="preserve">: </w:t>
      </w:r>
      <w:r w:rsidR="00C35C08" w:rsidRPr="00DC0FE8">
        <w:t>What benefits can VLANs provide to the network?</w:t>
      </w:r>
    </w:p>
    <w:tbl>
      <w:tblPr>
        <w:tblStyle w:val="TableGrid"/>
        <w:tblW w:w="0" w:type="auto"/>
        <w:tblInd w:w="360" w:type="dxa"/>
        <w:tblLook w:val="04A0" w:firstRow="1" w:lastRow="0" w:firstColumn="1" w:lastColumn="0" w:noHBand="0" w:noVBand="1"/>
      </w:tblPr>
      <w:tblGrid>
        <w:gridCol w:w="9710"/>
      </w:tblGrid>
      <w:tr w:rsidR="00B221DD" w14:paraId="2464EA82" w14:textId="77777777" w:rsidTr="00B221DD">
        <w:tc>
          <w:tcPr>
            <w:tcW w:w="10070" w:type="dxa"/>
          </w:tcPr>
          <w:p w14:paraId="66F7D792" w14:textId="77777777" w:rsidR="00B221DD" w:rsidRDefault="00B221DD" w:rsidP="00C35C08">
            <w:pPr>
              <w:pStyle w:val="BodyTextL25"/>
              <w:spacing w:before="0"/>
              <w:ind w:left="0"/>
            </w:pPr>
          </w:p>
          <w:p w14:paraId="5A3C4497" w14:textId="459D556B" w:rsidR="00B221DD" w:rsidRDefault="00451C4F" w:rsidP="00C35C08">
            <w:pPr>
              <w:pStyle w:val="BodyTextL25"/>
              <w:spacing w:before="0"/>
              <w:ind w:left="0"/>
            </w:pPr>
            <w:r w:rsidRPr="00451C4F">
              <w:t>The advantages of VLANs incorporate the simpler organization and the board of sensible gatherings, further developed security by detaching traffic, and more effective utilization of organization resources.</w:t>
            </w:r>
          </w:p>
          <w:p w14:paraId="4F8F4A1E" w14:textId="77777777" w:rsidR="00B221DD" w:rsidRDefault="00B221DD" w:rsidP="00C35C08">
            <w:pPr>
              <w:pStyle w:val="BodyTextL25"/>
              <w:spacing w:before="0"/>
              <w:ind w:left="0"/>
            </w:pPr>
          </w:p>
          <w:p w14:paraId="695CB3A7" w14:textId="7D46822A" w:rsidR="00B221DD" w:rsidRDefault="00B221DD" w:rsidP="00C35C08">
            <w:pPr>
              <w:pStyle w:val="BodyTextL25"/>
              <w:spacing w:before="0"/>
              <w:ind w:left="0"/>
            </w:pPr>
          </w:p>
        </w:tc>
      </w:tr>
    </w:tbl>
    <w:p w14:paraId="54783B7E" w14:textId="77777777" w:rsidR="00B221DD" w:rsidRDefault="00B221DD" w:rsidP="00C35C08">
      <w:pPr>
        <w:pStyle w:val="BodyTextL25"/>
        <w:spacing w:before="0"/>
      </w:pPr>
    </w:p>
    <w:p w14:paraId="06DAE431" w14:textId="77777777" w:rsidR="00C35C08" w:rsidRDefault="00C35C08" w:rsidP="00C35C08">
      <w:pPr>
        <w:pStyle w:val="AnswerLineL25"/>
      </w:pPr>
      <w:r>
        <w:lastRenderedPageBreak/>
        <w:t>Type your answers here.</w:t>
      </w:r>
    </w:p>
    <w:p w14:paraId="37E5316D" w14:textId="77777777" w:rsidR="00B221DD" w:rsidRDefault="00B221DD" w:rsidP="00B221DD">
      <w:pPr>
        <w:pStyle w:val="Heading3"/>
        <w:spacing w:after="120"/>
      </w:pPr>
    </w:p>
    <w:p w14:paraId="05B65B80" w14:textId="4D5F8DDE" w:rsidR="00C35C08" w:rsidRPr="003F0EFC" w:rsidRDefault="00D40415" w:rsidP="003F0EFC">
      <w:pPr>
        <w:pStyle w:val="BodyTextL25"/>
        <w:numPr>
          <w:ilvl w:val="0"/>
          <w:numId w:val="25"/>
        </w:numPr>
        <w:rPr>
          <w:sz w:val="22"/>
        </w:rPr>
      </w:pPr>
      <w:r>
        <w:rPr>
          <w:sz w:val="22"/>
        </w:rPr>
        <w:t>VLANs c</w:t>
      </w:r>
      <w:r w:rsidR="003F0EFC" w:rsidRPr="003F0EFC">
        <w:rPr>
          <w:sz w:val="22"/>
        </w:rPr>
        <w:t>reat</w:t>
      </w:r>
      <w:r>
        <w:rPr>
          <w:sz w:val="22"/>
        </w:rPr>
        <w:t>ions</w:t>
      </w:r>
      <w:r w:rsidR="00C35C08" w:rsidRPr="003F0EFC">
        <w:rPr>
          <w:sz w:val="22"/>
        </w:rPr>
        <w:t xml:space="preserve"> and nam</w:t>
      </w:r>
      <w:r>
        <w:rPr>
          <w:sz w:val="22"/>
        </w:rPr>
        <w:t>ing</w:t>
      </w:r>
      <w:r w:rsidR="00C35C08" w:rsidRPr="003F0EFC">
        <w:rPr>
          <w:sz w:val="22"/>
        </w:rPr>
        <w:t xml:space="preserve"> on S1.</w:t>
      </w:r>
    </w:p>
    <w:p w14:paraId="3FE0EE21" w14:textId="77777777" w:rsidR="00C35C08" w:rsidRDefault="00C35C08" w:rsidP="00C35C08">
      <w:pPr>
        <w:pStyle w:val="SubStepAlpha"/>
        <w:numPr>
          <w:ilvl w:val="3"/>
          <w:numId w:val="15"/>
        </w:numPr>
      </w:pPr>
      <w:r w:rsidRPr="003F0EFC">
        <w:rPr>
          <w:sz w:val="22"/>
        </w:rPr>
        <w:t>Create the following VLANs. Names are case-sensitive and must match the requirement exactly</w:t>
      </w:r>
      <w:r>
        <w:t>:</w:t>
      </w:r>
    </w:p>
    <w:p w14:paraId="331C3D68" w14:textId="77777777" w:rsidR="00C35C08" w:rsidRDefault="00C35C08" w:rsidP="00C35C08">
      <w:pPr>
        <w:pStyle w:val="Bulletlevel2"/>
        <w:numPr>
          <w:ilvl w:val="0"/>
          <w:numId w:val="18"/>
        </w:numPr>
        <w:spacing w:before="120" w:after="0" w:line="240" w:lineRule="auto"/>
      </w:pPr>
      <w:r>
        <w:t>VLAN 15: staff-&lt;Your last name&gt;</w:t>
      </w:r>
    </w:p>
    <w:p w14:paraId="5D6C9B51" w14:textId="77777777" w:rsidR="00C35C08" w:rsidRDefault="00C35C08" w:rsidP="00C35C08">
      <w:pPr>
        <w:pStyle w:val="ConfigWindow"/>
      </w:pPr>
      <w:r>
        <w:t xml:space="preserve">Open </w:t>
      </w:r>
      <w:r w:rsidRPr="00C02682">
        <w:t>configuration window</w:t>
      </w:r>
    </w:p>
    <w:p w14:paraId="2A8F58C8" w14:textId="77777777" w:rsidR="00C35C08" w:rsidRPr="00663FAA" w:rsidRDefault="00C35C08" w:rsidP="00C35C08">
      <w:pPr>
        <w:pStyle w:val="CMD"/>
        <w:rPr>
          <w:b/>
        </w:rPr>
      </w:pPr>
      <w:r w:rsidRPr="00663FAA">
        <w:t>S1#(</w:t>
      </w:r>
      <w:proofErr w:type="spellStart"/>
      <w:r w:rsidRPr="00663FAA">
        <w:t>config</w:t>
      </w:r>
      <w:proofErr w:type="spellEnd"/>
      <w:r w:rsidRPr="00663FAA">
        <w:t xml:space="preserve">)# </w:t>
      </w:r>
      <w:proofErr w:type="spellStart"/>
      <w:r w:rsidRPr="00663FAA">
        <w:rPr>
          <w:b/>
        </w:rPr>
        <w:t>vlan</w:t>
      </w:r>
      <w:proofErr w:type="spellEnd"/>
      <w:r w:rsidRPr="00663FAA">
        <w:rPr>
          <w:b/>
        </w:rPr>
        <w:t xml:space="preserve"> 1</w:t>
      </w:r>
      <w:r>
        <w:rPr>
          <w:b/>
        </w:rPr>
        <w:t>5</w:t>
      </w:r>
    </w:p>
    <w:p w14:paraId="584DA8C7" w14:textId="05723512" w:rsidR="00C35C08" w:rsidRDefault="00C35C08" w:rsidP="00C35C08">
      <w:pPr>
        <w:pStyle w:val="CMD"/>
        <w:rPr>
          <w:b/>
          <w:i/>
        </w:rPr>
      </w:pPr>
      <w:r w:rsidRPr="00663FAA">
        <w:t>S1#(</w:t>
      </w:r>
      <w:proofErr w:type="spellStart"/>
      <w:r w:rsidRPr="00663FAA">
        <w:t>config-</w:t>
      </w:r>
      <w:proofErr w:type="gramStart"/>
      <w:r w:rsidRPr="00663FAA">
        <w:t>vlan</w:t>
      </w:r>
      <w:proofErr w:type="spellEnd"/>
      <w:r w:rsidRPr="00663FAA">
        <w:t>)#</w:t>
      </w:r>
      <w:proofErr w:type="gramEnd"/>
      <w:r w:rsidRPr="00663FAA">
        <w:t xml:space="preserve"> </w:t>
      </w:r>
      <w:r w:rsidRPr="00663FAA">
        <w:rPr>
          <w:b/>
        </w:rPr>
        <w:t>name Staff</w:t>
      </w:r>
      <w:r>
        <w:rPr>
          <w:b/>
        </w:rPr>
        <w:t>-</w:t>
      </w:r>
      <w:r w:rsidRPr="00AA7FBF">
        <w:rPr>
          <w:b/>
          <w:i/>
        </w:rPr>
        <w:t>&lt;your—last-name&gt;</w:t>
      </w:r>
    </w:p>
    <w:tbl>
      <w:tblPr>
        <w:tblStyle w:val="TableGrid"/>
        <w:tblW w:w="0" w:type="auto"/>
        <w:tblInd w:w="720" w:type="dxa"/>
        <w:tblLook w:val="04A0" w:firstRow="1" w:lastRow="0" w:firstColumn="1" w:lastColumn="0" w:noHBand="0" w:noVBand="1"/>
      </w:tblPr>
      <w:tblGrid>
        <w:gridCol w:w="9350"/>
      </w:tblGrid>
      <w:tr w:rsidR="003F0EFC" w14:paraId="61AD8696" w14:textId="77777777" w:rsidTr="003F0EFC">
        <w:tc>
          <w:tcPr>
            <w:tcW w:w="10070" w:type="dxa"/>
          </w:tcPr>
          <w:p w14:paraId="7D28C1D3" w14:textId="77777777" w:rsidR="003F0EFC" w:rsidRDefault="003F0EFC" w:rsidP="00C35C08">
            <w:pPr>
              <w:pStyle w:val="CMD"/>
              <w:ind w:left="0"/>
            </w:pPr>
          </w:p>
          <w:p w14:paraId="70E3F9E0" w14:textId="7C001F4F" w:rsidR="003F0EFC" w:rsidRPr="00AD2644" w:rsidRDefault="00AD2644" w:rsidP="00C35C08">
            <w:pPr>
              <w:pStyle w:val="CMD"/>
              <w:ind w:left="0"/>
              <w:rPr>
                <w:b/>
                <w:bCs/>
              </w:rPr>
            </w:pPr>
            <w:r w:rsidRPr="00AD2644">
              <w:rPr>
                <w:b/>
                <w:bCs/>
              </w:rPr>
              <w:t>Output</w:t>
            </w:r>
          </w:p>
          <w:p w14:paraId="382536F5" w14:textId="0D88B1E8" w:rsidR="00AD2644" w:rsidRDefault="00AD2644" w:rsidP="00C35C08">
            <w:pPr>
              <w:pStyle w:val="CMD"/>
              <w:ind w:left="0"/>
            </w:pPr>
            <w:r>
              <w:rPr>
                <w:noProof/>
              </w:rPr>
              <w:drawing>
                <wp:inline distT="0" distB="0" distL="0" distR="0" wp14:anchorId="501DCB5A" wp14:editId="220F0CC5">
                  <wp:extent cx="6400800" cy="5328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5328285"/>
                          </a:xfrm>
                          <a:prstGeom prst="rect">
                            <a:avLst/>
                          </a:prstGeom>
                        </pic:spPr>
                      </pic:pic>
                    </a:graphicData>
                  </a:graphic>
                </wp:inline>
              </w:drawing>
            </w:r>
          </w:p>
          <w:p w14:paraId="1DA38AB9" w14:textId="77777777" w:rsidR="003F0EFC" w:rsidRDefault="003F0EFC" w:rsidP="00C35C08">
            <w:pPr>
              <w:pStyle w:val="CMD"/>
              <w:ind w:left="0"/>
            </w:pPr>
          </w:p>
          <w:p w14:paraId="7560709E" w14:textId="77777777" w:rsidR="003F0EFC" w:rsidRDefault="003F0EFC" w:rsidP="00C35C08">
            <w:pPr>
              <w:pStyle w:val="CMD"/>
              <w:ind w:left="0"/>
            </w:pPr>
          </w:p>
          <w:p w14:paraId="2B25BC17" w14:textId="17EA5944" w:rsidR="003F0EFC" w:rsidRDefault="003F0EFC" w:rsidP="00C35C08">
            <w:pPr>
              <w:pStyle w:val="CMD"/>
              <w:ind w:left="0"/>
            </w:pPr>
          </w:p>
        </w:tc>
      </w:tr>
    </w:tbl>
    <w:p w14:paraId="096AB8B4" w14:textId="77777777" w:rsidR="003F0EFC" w:rsidRPr="00663FAA" w:rsidRDefault="003F0EFC" w:rsidP="00C35C08">
      <w:pPr>
        <w:pStyle w:val="CMD"/>
      </w:pPr>
    </w:p>
    <w:p w14:paraId="3650B602" w14:textId="77777777" w:rsidR="00C35C08" w:rsidRPr="00663FAA" w:rsidRDefault="00C35C08" w:rsidP="00C35C08">
      <w:pPr>
        <w:pStyle w:val="SubStepAlpha"/>
        <w:numPr>
          <w:ilvl w:val="3"/>
          <w:numId w:val="15"/>
        </w:numPr>
      </w:pPr>
      <w:r>
        <w:t>Create the remaining VLANS.</w:t>
      </w:r>
    </w:p>
    <w:p w14:paraId="51632ACA" w14:textId="77777777" w:rsidR="00C35C08" w:rsidRPr="00AA7FBF" w:rsidRDefault="00C35C08" w:rsidP="00C35C08">
      <w:pPr>
        <w:pStyle w:val="Bulletlevel2"/>
        <w:numPr>
          <w:ilvl w:val="0"/>
          <w:numId w:val="18"/>
        </w:numPr>
        <w:spacing w:before="120" w:after="120" w:line="240" w:lineRule="auto"/>
        <w:rPr>
          <w:b/>
          <w:i/>
        </w:rPr>
      </w:pPr>
      <w:r>
        <w:t>VLAN 25: Students</w:t>
      </w:r>
      <w:r w:rsidRPr="00AA7FBF">
        <w:rPr>
          <w:b/>
          <w:i/>
        </w:rPr>
        <w:t>-&lt;your-first-name&gt;</w:t>
      </w:r>
    </w:p>
    <w:p w14:paraId="646D6CD5" w14:textId="77777777" w:rsidR="00C35C08" w:rsidRDefault="00C35C08" w:rsidP="00C35C08">
      <w:pPr>
        <w:pStyle w:val="Bulletlevel2"/>
        <w:numPr>
          <w:ilvl w:val="0"/>
          <w:numId w:val="18"/>
        </w:numPr>
        <w:spacing w:before="120" w:after="120" w:line="240" w:lineRule="auto"/>
      </w:pPr>
      <w:r>
        <w:t>VLAN 35: Guest(Default)</w:t>
      </w:r>
    </w:p>
    <w:p w14:paraId="54F52555" w14:textId="77777777" w:rsidR="00C35C08" w:rsidRDefault="00C35C08" w:rsidP="00C35C08">
      <w:pPr>
        <w:pStyle w:val="Bulletlevel2"/>
        <w:numPr>
          <w:ilvl w:val="0"/>
          <w:numId w:val="18"/>
        </w:numPr>
        <w:spacing w:before="120" w:after="120" w:line="240" w:lineRule="auto"/>
      </w:pPr>
      <w:r>
        <w:t>VLAN 75: Management</w:t>
      </w:r>
    </w:p>
    <w:p w14:paraId="5BA614AE" w14:textId="0CA62C38" w:rsidR="00C35C08" w:rsidRDefault="00C35C08" w:rsidP="00C35C08">
      <w:pPr>
        <w:pStyle w:val="Bulletlevel2"/>
        <w:numPr>
          <w:ilvl w:val="0"/>
          <w:numId w:val="18"/>
        </w:numPr>
        <w:spacing w:before="120" w:after="120" w:line="240" w:lineRule="auto"/>
      </w:pPr>
      <w:r>
        <w:t>VLAN 45: VOICE</w:t>
      </w:r>
    </w:p>
    <w:tbl>
      <w:tblPr>
        <w:tblStyle w:val="TableGrid"/>
        <w:tblW w:w="0" w:type="auto"/>
        <w:tblInd w:w="1080" w:type="dxa"/>
        <w:tblLook w:val="04A0" w:firstRow="1" w:lastRow="0" w:firstColumn="1" w:lastColumn="0" w:noHBand="0" w:noVBand="1"/>
      </w:tblPr>
      <w:tblGrid>
        <w:gridCol w:w="8990"/>
      </w:tblGrid>
      <w:tr w:rsidR="003F0EFC" w14:paraId="09C60EB7" w14:textId="77777777" w:rsidTr="003F0EFC">
        <w:tc>
          <w:tcPr>
            <w:tcW w:w="10070" w:type="dxa"/>
          </w:tcPr>
          <w:p w14:paraId="43CB8574" w14:textId="7AF7FC4F" w:rsidR="003F0EFC" w:rsidRDefault="00C102FE" w:rsidP="003F0EFC">
            <w:pPr>
              <w:pStyle w:val="Bulletlevel2"/>
              <w:numPr>
                <w:ilvl w:val="0"/>
                <w:numId w:val="0"/>
              </w:numPr>
              <w:spacing w:before="120" w:after="120" w:line="240" w:lineRule="auto"/>
              <w:rPr>
                <w:b/>
                <w:bCs/>
              </w:rPr>
            </w:pPr>
            <w:r w:rsidRPr="00C102FE">
              <w:rPr>
                <w:b/>
                <w:bCs/>
              </w:rPr>
              <w:t xml:space="preserve">Creating </w:t>
            </w:r>
            <w:proofErr w:type="spellStart"/>
            <w:r w:rsidRPr="00C102FE">
              <w:rPr>
                <w:b/>
                <w:bCs/>
              </w:rPr>
              <w:t>Vlan</w:t>
            </w:r>
            <w:proofErr w:type="spellEnd"/>
            <w:r w:rsidRPr="00C102FE">
              <w:rPr>
                <w:b/>
                <w:bCs/>
              </w:rPr>
              <w:t>:</w:t>
            </w:r>
          </w:p>
          <w:p w14:paraId="45B7AC53" w14:textId="47DEBF69" w:rsidR="00C102FE" w:rsidRPr="00C102FE" w:rsidRDefault="00C102FE" w:rsidP="003F0EFC">
            <w:pPr>
              <w:pStyle w:val="Bulletlevel2"/>
              <w:numPr>
                <w:ilvl w:val="0"/>
                <w:numId w:val="0"/>
              </w:numPr>
              <w:spacing w:before="120" w:after="120" w:line="240" w:lineRule="auto"/>
              <w:rPr>
                <w:b/>
                <w:bCs/>
              </w:rPr>
            </w:pPr>
            <w:r>
              <w:rPr>
                <w:noProof/>
              </w:rPr>
              <w:drawing>
                <wp:inline distT="0" distB="0" distL="0" distR="0" wp14:anchorId="47620BB8" wp14:editId="176863E5">
                  <wp:extent cx="6400800" cy="5288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288280"/>
                          </a:xfrm>
                          <a:prstGeom prst="rect">
                            <a:avLst/>
                          </a:prstGeom>
                        </pic:spPr>
                      </pic:pic>
                    </a:graphicData>
                  </a:graphic>
                </wp:inline>
              </w:drawing>
            </w:r>
          </w:p>
          <w:p w14:paraId="22056E70" w14:textId="4200E15F" w:rsidR="00C102FE" w:rsidRDefault="00C102FE" w:rsidP="003F0EFC">
            <w:pPr>
              <w:pStyle w:val="Bulletlevel2"/>
              <w:numPr>
                <w:ilvl w:val="0"/>
                <w:numId w:val="0"/>
              </w:numPr>
              <w:spacing w:before="120" w:after="120" w:line="240" w:lineRule="auto"/>
            </w:pPr>
            <w:r>
              <w:rPr>
                <w:noProof/>
              </w:rPr>
              <w:lastRenderedPageBreak/>
              <w:drawing>
                <wp:inline distT="0" distB="0" distL="0" distR="0" wp14:anchorId="36D2D5E6" wp14:editId="5164B0F8">
                  <wp:extent cx="6400800" cy="5464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464175"/>
                          </a:xfrm>
                          <a:prstGeom prst="rect">
                            <a:avLst/>
                          </a:prstGeom>
                        </pic:spPr>
                      </pic:pic>
                    </a:graphicData>
                  </a:graphic>
                </wp:inline>
              </w:drawing>
            </w:r>
          </w:p>
          <w:p w14:paraId="2AD0A507" w14:textId="006E0E43" w:rsidR="003F0EFC" w:rsidRDefault="0069443B" w:rsidP="003F0EFC">
            <w:pPr>
              <w:pStyle w:val="Bulletlevel2"/>
              <w:numPr>
                <w:ilvl w:val="0"/>
                <w:numId w:val="0"/>
              </w:numPr>
              <w:spacing w:before="120" w:after="120" w:line="240" w:lineRule="auto"/>
            </w:pPr>
            <w:r>
              <w:rPr>
                <w:noProof/>
              </w:rPr>
              <w:lastRenderedPageBreak/>
              <w:drawing>
                <wp:inline distT="0" distB="0" distL="0" distR="0" wp14:anchorId="1925E128" wp14:editId="694D57A2">
                  <wp:extent cx="5603259" cy="486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309" cy="4881217"/>
                          </a:xfrm>
                          <a:prstGeom prst="rect">
                            <a:avLst/>
                          </a:prstGeom>
                        </pic:spPr>
                      </pic:pic>
                    </a:graphicData>
                  </a:graphic>
                </wp:inline>
              </w:drawing>
            </w:r>
          </w:p>
          <w:p w14:paraId="40C3A9B9" w14:textId="77777777" w:rsidR="003F0EFC" w:rsidRDefault="003F0EFC" w:rsidP="003F0EFC">
            <w:pPr>
              <w:pStyle w:val="Bulletlevel2"/>
              <w:numPr>
                <w:ilvl w:val="0"/>
                <w:numId w:val="0"/>
              </w:numPr>
              <w:spacing w:before="120" w:after="120" w:line="240" w:lineRule="auto"/>
            </w:pPr>
          </w:p>
          <w:p w14:paraId="63EE6B6D" w14:textId="77777777" w:rsidR="003F0EFC" w:rsidRDefault="003F0EFC" w:rsidP="003F0EFC">
            <w:pPr>
              <w:pStyle w:val="Bulletlevel2"/>
              <w:numPr>
                <w:ilvl w:val="0"/>
                <w:numId w:val="0"/>
              </w:numPr>
              <w:spacing w:before="120" w:after="120" w:line="240" w:lineRule="auto"/>
            </w:pPr>
          </w:p>
          <w:p w14:paraId="1AEB2477" w14:textId="77777777" w:rsidR="003F0EFC" w:rsidRDefault="003F0EFC" w:rsidP="003F0EFC">
            <w:pPr>
              <w:pStyle w:val="Bulletlevel2"/>
              <w:numPr>
                <w:ilvl w:val="0"/>
                <w:numId w:val="0"/>
              </w:numPr>
              <w:spacing w:before="120" w:after="120" w:line="240" w:lineRule="auto"/>
            </w:pPr>
          </w:p>
          <w:p w14:paraId="163DD672" w14:textId="77777777" w:rsidR="003F0EFC" w:rsidRDefault="003F0EFC" w:rsidP="003F0EFC">
            <w:pPr>
              <w:pStyle w:val="Bulletlevel2"/>
              <w:numPr>
                <w:ilvl w:val="0"/>
                <w:numId w:val="0"/>
              </w:numPr>
              <w:spacing w:before="120" w:after="120" w:line="240" w:lineRule="auto"/>
            </w:pPr>
          </w:p>
          <w:p w14:paraId="294F9E16" w14:textId="77777777" w:rsidR="003F0EFC" w:rsidRDefault="003F0EFC" w:rsidP="003F0EFC">
            <w:pPr>
              <w:pStyle w:val="Bulletlevel2"/>
              <w:numPr>
                <w:ilvl w:val="0"/>
                <w:numId w:val="0"/>
              </w:numPr>
              <w:spacing w:before="120" w:after="120" w:line="240" w:lineRule="auto"/>
            </w:pPr>
          </w:p>
          <w:p w14:paraId="6CD41184" w14:textId="77777777" w:rsidR="003F0EFC" w:rsidRDefault="003F0EFC" w:rsidP="003F0EFC">
            <w:pPr>
              <w:pStyle w:val="Bulletlevel2"/>
              <w:numPr>
                <w:ilvl w:val="0"/>
                <w:numId w:val="0"/>
              </w:numPr>
              <w:spacing w:before="120" w:after="120" w:line="240" w:lineRule="auto"/>
            </w:pPr>
          </w:p>
          <w:p w14:paraId="04B15D2E" w14:textId="77777777" w:rsidR="003F0EFC" w:rsidRDefault="003F0EFC" w:rsidP="003F0EFC">
            <w:pPr>
              <w:pStyle w:val="Bulletlevel2"/>
              <w:numPr>
                <w:ilvl w:val="0"/>
                <w:numId w:val="0"/>
              </w:numPr>
              <w:spacing w:before="120" w:after="120" w:line="240" w:lineRule="auto"/>
            </w:pPr>
          </w:p>
          <w:p w14:paraId="5DFADC9E" w14:textId="77777777" w:rsidR="003F0EFC" w:rsidRDefault="003F0EFC" w:rsidP="003F0EFC">
            <w:pPr>
              <w:pStyle w:val="Bulletlevel2"/>
              <w:numPr>
                <w:ilvl w:val="0"/>
                <w:numId w:val="0"/>
              </w:numPr>
              <w:spacing w:before="120" w:after="120" w:line="240" w:lineRule="auto"/>
            </w:pPr>
          </w:p>
          <w:p w14:paraId="02AEDFA2" w14:textId="27B85765" w:rsidR="003F0EFC" w:rsidRDefault="003F0EFC" w:rsidP="003F0EFC">
            <w:pPr>
              <w:pStyle w:val="Bulletlevel2"/>
              <w:numPr>
                <w:ilvl w:val="0"/>
                <w:numId w:val="0"/>
              </w:numPr>
              <w:spacing w:before="120" w:after="120" w:line="240" w:lineRule="auto"/>
            </w:pPr>
          </w:p>
        </w:tc>
      </w:tr>
    </w:tbl>
    <w:p w14:paraId="5DFB17A4" w14:textId="77777777" w:rsidR="003F0EFC" w:rsidRDefault="003F0EFC" w:rsidP="003F0EFC">
      <w:pPr>
        <w:pStyle w:val="Bulletlevel2"/>
        <w:numPr>
          <w:ilvl w:val="0"/>
          <w:numId w:val="0"/>
        </w:numPr>
        <w:spacing w:before="120" w:after="120" w:line="240" w:lineRule="auto"/>
        <w:ind w:left="1080" w:hanging="360"/>
      </w:pPr>
    </w:p>
    <w:p w14:paraId="0594A199" w14:textId="77777777" w:rsidR="002C0C98" w:rsidRDefault="002C0C98" w:rsidP="002C0C98">
      <w:pPr>
        <w:pStyle w:val="SubStepAlpha"/>
        <w:numPr>
          <w:ilvl w:val="0"/>
          <w:numId w:val="0"/>
        </w:numPr>
        <w:ind w:left="720"/>
      </w:pPr>
    </w:p>
    <w:p w14:paraId="0DAD5547" w14:textId="70EB1514" w:rsidR="00C35C08" w:rsidRDefault="00C35C08" w:rsidP="00B221DD">
      <w:pPr>
        <w:pStyle w:val="SubStepAlpha"/>
        <w:numPr>
          <w:ilvl w:val="3"/>
          <w:numId w:val="15"/>
        </w:numPr>
      </w:pPr>
      <w:r>
        <w:t xml:space="preserve">In order to </w:t>
      </w:r>
      <w:r w:rsidR="00B221DD">
        <w:t xml:space="preserve">verify your VLAN configurations, you can </w:t>
      </w:r>
      <w:r>
        <w:t>display the VLAN name, status, and associated ports on a switch, you can invoke the following command in the CLI screen:</w:t>
      </w:r>
    </w:p>
    <w:p w14:paraId="4DAD2EC1" w14:textId="4E00F842" w:rsidR="00C35C08" w:rsidRDefault="00C35C08" w:rsidP="00C35C08">
      <w:pPr>
        <w:pStyle w:val="CMD"/>
        <w:rPr>
          <w:b/>
        </w:rPr>
      </w:pPr>
      <w:r w:rsidRPr="004D6C33">
        <w:rPr>
          <w:b/>
        </w:rPr>
        <w:t xml:space="preserve">S1# </w:t>
      </w:r>
      <w:r>
        <w:rPr>
          <w:b/>
        </w:rPr>
        <w:t xml:space="preserve">show </w:t>
      </w:r>
      <w:proofErr w:type="spellStart"/>
      <w:r>
        <w:rPr>
          <w:b/>
        </w:rPr>
        <w:t>vlan</w:t>
      </w:r>
      <w:proofErr w:type="spellEnd"/>
      <w:r>
        <w:rPr>
          <w:b/>
        </w:rPr>
        <w:t xml:space="preserve"> brief</w:t>
      </w:r>
    </w:p>
    <w:tbl>
      <w:tblPr>
        <w:tblStyle w:val="TableGrid"/>
        <w:tblW w:w="0" w:type="auto"/>
        <w:tblInd w:w="720" w:type="dxa"/>
        <w:tblLook w:val="04A0" w:firstRow="1" w:lastRow="0" w:firstColumn="1" w:lastColumn="0" w:noHBand="0" w:noVBand="1"/>
      </w:tblPr>
      <w:tblGrid>
        <w:gridCol w:w="9350"/>
      </w:tblGrid>
      <w:tr w:rsidR="00D40415" w14:paraId="45C21C16" w14:textId="77777777" w:rsidTr="00D40415">
        <w:tc>
          <w:tcPr>
            <w:tcW w:w="10070" w:type="dxa"/>
          </w:tcPr>
          <w:p w14:paraId="4B82A23C" w14:textId="77777777" w:rsidR="00D40415" w:rsidRDefault="00D40415" w:rsidP="00C35C08">
            <w:pPr>
              <w:pStyle w:val="CMD"/>
              <w:ind w:left="0"/>
            </w:pPr>
          </w:p>
          <w:p w14:paraId="108D883B" w14:textId="77777777" w:rsidR="00636C2E" w:rsidRDefault="00636C2E" w:rsidP="00636C2E">
            <w:pPr>
              <w:pStyle w:val="NormalWeb"/>
              <w:spacing w:before="0" w:beforeAutospacing="0" w:after="0" w:afterAutospacing="0"/>
            </w:pPr>
            <w:r>
              <w:t xml:space="preserve">S1#show </w:t>
            </w:r>
            <w:proofErr w:type="spellStart"/>
            <w:r>
              <w:t>vlan</w:t>
            </w:r>
            <w:proofErr w:type="spellEnd"/>
            <w:r>
              <w:t xml:space="preserve"> brief </w:t>
            </w:r>
          </w:p>
          <w:p w14:paraId="20AFF9E1" w14:textId="77777777" w:rsidR="00636C2E" w:rsidRDefault="00636C2E" w:rsidP="00636C2E">
            <w:pPr>
              <w:pStyle w:val="NormalWeb"/>
              <w:spacing w:before="0" w:beforeAutospacing="0" w:after="0" w:afterAutospacing="0"/>
            </w:pPr>
          </w:p>
          <w:p w14:paraId="1A11FA4B" w14:textId="77777777" w:rsidR="00636C2E" w:rsidRDefault="00636C2E" w:rsidP="00636C2E">
            <w:pPr>
              <w:pStyle w:val="NormalWeb"/>
              <w:spacing w:before="0" w:beforeAutospacing="0" w:after="0" w:afterAutospacing="0"/>
            </w:pPr>
            <w:r>
              <w:t>VLAN Name Status Ports</w:t>
            </w:r>
          </w:p>
          <w:p w14:paraId="3EBBC2A6" w14:textId="77777777" w:rsidR="00636C2E" w:rsidRDefault="00636C2E" w:rsidP="00636C2E">
            <w:pPr>
              <w:pStyle w:val="NormalWeb"/>
              <w:spacing w:before="0" w:beforeAutospacing="0" w:after="0" w:afterAutospacing="0"/>
            </w:pPr>
            <w:r>
              <w:t>---- -------------------------------- --------- -------------------------------</w:t>
            </w:r>
          </w:p>
          <w:p w14:paraId="44272502" w14:textId="77777777" w:rsidR="00636C2E" w:rsidRDefault="00636C2E" w:rsidP="00636C2E">
            <w:pPr>
              <w:pStyle w:val="NormalWeb"/>
              <w:spacing w:before="0" w:beforeAutospacing="0" w:after="0" w:afterAutospacing="0"/>
            </w:pPr>
            <w:r>
              <w:t>1 default active Fa0/4, Fa0/5, Fa0/6, Fa0/7</w:t>
            </w:r>
          </w:p>
          <w:p w14:paraId="2CC39B3D" w14:textId="77777777" w:rsidR="00636C2E" w:rsidRDefault="00636C2E" w:rsidP="00636C2E">
            <w:pPr>
              <w:pStyle w:val="NormalWeb"/>
              <w:spacing w:before="0" w:beforeAutospacing="0" w:after="0" w:afterAutospacing="0"/>
            </w:pPr>
            <w:r>
              <w:t>Fa0/8, Fa0/9, Fa0/10, Fa0/11</w:t>
            </w:r>
          </w:p>
          <w:p w14:paraId="67274102" w14:textId="77777777" w:rsidR="00636C2E" w:rsidRDefault="00636C2E" w:rsidP="00636C2E">
            <w:pPr>
              <w:pStyle w:val="NormalWeb"/>
              <w:spacing w:before="0" w:beforeAutospacing="0" w:after="0" w:afterAutospacing="0"/>
            </w:pPr>
            <w:r>
              <w:t>Fa0/12, Fa0/13, Fa0/14, Fa0/15</w:t>
            </w:r>
          </w:p>
          <w:p w14:paraId="67F5DF5D" w14:textId="77777777" w:rsidR="00636C2E" w:rsidRDefault="00636C2E" w:rsidP="00636C2E">
            <w:pPr>
              <w:pStyle w:val="NormalWeb"/>
              <w:spacing w:before="0" w:beforeAutospacing="0" w:after="0" w:afterAutospacing="0"/>
            </w:pPr>
            <w:r>
              <w:t>Fa0/16, Fa0/17, Fa0/18, Fa0/19</w:t>
            </w:r>
          </w:p>
          <w:p w14:paraId="5E86D35E" w14:textId="77777777" w:rsidR="00636C2E" w:rsidRDefault="00636C2E" w:rsidP="00636C2E">
            <w:pPr>
              <w:pStyle w:val="NormalWeb"/>
              <w:spacing w:before="0" w:beforeAutospacing="0" w:after="0" w:afterAutospacing="0"/>
            </w:pPr>
            <w:r>
              <w:t>Fa0/20, Fa0/21, Fa0/22, Fa0/23</w:t>
            </w:r>
          </w:p>
          <w:p w14:paraId="75679C28" w14:textId="77777777" w:rsidR="00636C2E" w:rsidRDefault="00636C2E" w:rsidP="00636C2E">
            <w:pPr>
              <w:pStyle w:val="NormalWeb"/>
              <w:spacing w:before="0" w:beforeAutospacing="0" w:after="0" w:afterAutospacing="0"/>
            </w:pPr>
            <w:r>
              <w:t>Fa0/24, Gig0/1, Gig0/2</w:t>
            </w:r>
          </w:p>
          <w:p w14:paraId="22DE90A9" w14:textId="77777777" w:rsidR="00636C2E" w:rsidRDefault="00636C2E" w:rsidP="00636C2E">
            <w:pPr>
              <w:pStyle w:val="NormalWeb"/>
              <w:spacing w:before="0" w:beforeAutospacing="0" w:after="0" w:afterAutospacing="0"/>
            </w:pPr>
            <w:r>
              <w:t>15 Staff-</w:t>
            </w:r>
            <w:proofErr w:type="spellStart"/>
            <w:r>
              <w:t>Alzaabi</w:t>
            </w:r>
            <w:proofErr w:type="spellEnd"/>
            <w:r>
              <w:t xml:space="preserve"> active Fa0/1</w:t>
            </w:r>
          </w:p>
          <w:p w14:paraId="4F606D0C" w14:textId="1C99D13E" w:rsidR="00636C2E" w:rsidRDefault="002E0615" w:rsidP="00636C2E">
            <w:pPr>
              <w:pStyle w:val="NormalWeb"/>
              <w:spacing w:before="0" w:beforeAutospacing="0" w:after="0" w:afterAutospacing="0"/>
            </w:pPr>
            <w:r>
              <w:t>25 Student-Rashi</w:t>
            </w:r>
            <w:r w:rsidR="00636C2E">
              <w:t>d active Fa0/2</w:t>
            </w:r>
          </w:p>
          <w:p w14:paraId="41445467" w14:textId="77777777" w:rsidR="00636C2E" w:rsidRDefault="00636C2E" w:rsidP="00636C2E">
            <w:pPr>
              <w:pStyle w:val="NormalWeb"/>
              <w:spacing w:before="0" w:beforeAutospacing="0" w:after="0" w:afterAutospacing="0"/>
            </w:pPr>
            <w:r>
              <w:t>35 Guest(Default) active Fa0/3</w:t>
            </w:r>
          </w:p>
          <w:p w14:paraId="7566D499" w14:textId="77777777" w:rsidR="00636C2E" w:rsidRDefault="00636C2E" w:rsidP="00636C2E">
            <w:pPr>
              <w:pStyle w:val="NormalWeb"/>
              <w:spacing w:before="0" w:beforeAutospacing="0" w:after="0" w:afterAutospacing="0"/>
            </w:pPr>
            <w:r>
              <w:t xml:space="preserve">45 VOICE active </w:t>
            </w:r>
          </w:p>
          <w:p w14:paraId="04F6E1FA" w14:textId="77777777" w:rsidR="00636C2E" w:rsidRDefault="00636C2E" w:rsidP="00636C2E">
            <w:pPr>
              <w:pStyle w:val="NormalWeb"/>
              <w:spacing w:before="0" w:beforeAutospacing="0" w:after="0" w:afterAutospacing="0"/>
            </w:pPr>
            <w:r>
              <w:t xml:space="preserve">75 Management active </w:t>
            </w:r>
          </w:p>
          <w:p w14:paraId="0E47F8FC" w14:textId="77777777" w:rsidR="00636C2E" w:rsidRDefault="00636C2E" w:rsidP="00636C2E">
            <w:pPr>
              <w:pStyle w:val="NormalWeb"/>
              <w:spacing w:before="0" w:beforeAutospacing="0" w:after="0" w:afterAutospacing="0"/>
            </w:pPr>
            <w:r>
              <w:t xml:space="preserve">1002 </w:t>
            </w:r>
            <w:proofErr w:type="spellStart"/>
            <w:r>
              <w:t>fddi</w:t>
            </w:r>
            <w:proofErr w:type="spellEnd"/>
            <w:r>
              <w:t xml:space="preserve">-default active </w:t>
            </w:r>
          </w:p>
          <w:p w14:paraId="7A2781C2" w14:textId="77777777" w:rsidR="00636C2E" w:rsidRDefault="00636C2E" w:rsidP="00636C2E">
            <w:pPr>
              <w:pStyle w:val="NormalWeb"/>
              <w:spacing w:before="0" w:beforeAutospacing="0" w:after="0" w:afterAutospacing="0"/>
            </w:pPr>
            <w:r>
              <w:t xml:space="preserve">1003 token-ring-default active </w:t>
            </w:r>
          </w:p>
          <w:p w14:paraId="58A9E1BE" w14:textId="77777777" w:rsidR="00636C2E" w:rsidRDefault="00636C2E" w:rsidP="00636C2E">
            <w:pPr>
              <w:pStyle w:val="NormalWeb"/>
              <w:spacing w:before="0" w:beforeAutospacing="0" w:after="0" w:afterAutospacing="0"/>
            </w:pPr>
            <w:r>
              <w:t xml:space="preserve">1004 </w:t>
            </w:r>
            <w:proofErr w:type="spellStart"/>
            <w:r>
              <w:t>fddinet</w:t>
            </w:r>
            <w:proofErr w:type="spellEnd"/>
            <w:r>
              <w:t xml:space="preserve">-default active </w:t>
            </w:r>
          </w:p>
          <w:p w14:paraId="4D3A3686" w14:textId="77777777" w:rsidR="00D40415" w:rsidRDefault="00636C2E" w:rsidP="00636C2E">
            <w:pPr>
              <w:pStyle w:val="NormalWeb"/>
              <w:spacing w:before="0" w:beforeAutospacing="0" w:after="0" w:afterAutospacing="0"/>
            </w:pPr>
            <w:r>
              <w:t xml:space="preserve">1005 </w:t>
            </w:r>
            <w:proofErr w:type="spellStart"/>
            <w:r>
              <w:t>trnet</w:t>
            </w:r>
            <w:proofErr w:type="spellEnd"/>
            <w:r>
              <w:t xml:space="preserve">-default active </w:t>
            </w:r>
          </w:p>
          <w:p w14:paraId="4940607B" w14:textId="073311B0" w:rsidR="00636C2E" w:rsidRDefault="00636C2E" w:rsidP="00636C2E">
            <w:pPr>
              <w:pStyle w:val="NormalWeb"/>
              <w:spacing w:before="0" w:beforeAutospacing="0" w:after="0" w:afterAutospacing="0"/>
            </w:pPr>
          </w:p>
        </w:tc>
      </w:tr>
    </w:tbl>
    <w:p w14:paraId="54616654" w14:textId="77777777" w:rsidR="00D40415" w:rsidRDefault="00D40415" w:rsidP="00D40415">
      <w:pPr>
        <w:pStyle w:val="Heading3"/>
        <w:spacing w:after="120"/>
        <w:rPr>
          <w:b w:val="0"/>
          <w:bCs w:val="0"/>
        </w:rPr>
      </w:pPr>
    </w:p>
    <w:p w14:paraId="54ED23EF" w14:textId="47CD4EBC" w:rsidR="00C35C08" w:rsidRDefault="00D40415" w:rsidP="00D40415">
      <w:pPr>
        <w:pStyle w:val="BodyTextL25"/>
        <w:numPr>
          <w:ilvl w:val="0"/>
          <w:numId w:val="25"/>
        </w:numPr>
      </w:pPr>
      <w:r w:rsidRPr="00D40415">
        <w:rPr>
          <w:sz w:val="22"/>
        </w:rPr>
        <w:t>Create</w:t>
      </w:r>
      <w:r>
        <w:t xml:space="preserve"> and</w:t>
      </w:r>
      <w:r w:rsidR="00C35C08">
        <w:t xml:space="preserve"> configure the same V</w:t>
      </w:r>
      <w:r>
        <w:t>L</w:t>
      </w:r>
      <w:r w:rsidR="00C35C08">
        <w:t>ANs on both S2 and S3</w:t>
      </w:r>
    </w:p>
    <w:tbl>
      <w:tblPr>
        <w:tblStyle w:val="TableGrid"/>
        <w:tblW w:w="0" w:type="auto"/>
        <w:tblInd w:w="360" w:type="dxa"/>
        <w:tblLook w:val="04A0" w:firstRow="1" w:lastRow="0" w:firstColumn="1" w:lastColumn="0" w:noHBand="0" w:noVBand="1"/>
      </w:tblPr>
      <w:tblGrid>
        <w:gridCol w:w="9710"/>
      </w:tblGrid>
      <w:tr w:rsidR="00C35C08" w14:paraId="52102712" w14:textId="77777777" w:rsidTr="00B221DD">
        <w:tc>
          <w:tcPr>
            <w:tcW w:w="10070" w:type="dxa"/>
          </w:tcPr>
          <w:p w14:paraId="28887333" w14:textId="77777777" w:rsidR="00C35C08" w:rsidRDefault="00C35C08" w:rsidP="00B221DD">
            <w:pPr>
              <w:pStyle w:val="BodyTextL25"/>
              <w:ind w:left="0"/>
            </w:pPr>
          </w:p>
          <w:p w14:paraId="15B82A2C" w14:textId="089A4534" w:rsidR="00C35C08" w:rsidRDefault="00CB2B23" w:rsidP="00B221DD">
            <w:pPr>
              <w:pStyle w:val="BodyTextL25"/>
              <w:ind w:left="0"/>
            </w:pPr>
            <w:r>
              <w:t>S2 Configuration</w:t>
            </w:r>
          </w:p>
          <w:p w14:paraId="1ACB17EC" w14:textId="1D62EF27" w:rsidR="00CB2B23" w:rsidRDefault="00CB2B23" w:rsidP="00B221DD">
            <w:pPr>
              <w:pStyle w:val="BodyTextL25"/>
              <w:ind w:left="0"/>
            </w:pPr>
            <w:r>
              <w:rPr>
                <w:noProof/>
              </w:rPr>
              <w:lastRenderedPageBreak/>
              <w:drawing>
                <wp:inline distT="0" distB="0" distL="0" distR="0" wp14:anchorId="33DCD82A" wp14:editId="319FE915">
                  <wp:extent cx="5931972" cy="539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7414" cy="5396096"/>
                          </a:xfrm>
                          <a:prstGeom prst="rect">
                            <a:avLst/>
                          </a:prstGeom>
                        </pic:spPr>
                      </pic:pic>
                    </a:graphicData>
                  </a:graphic>
                </wp:inline>
              </w:drawing>
            </w:r>
          </w:p>
          <w:p w14:paraId="777D5B58" w14:textId="0D741E55" w:rsidR="006F1419" w:rsidRDefault="006F1419" w:rsidP="00B221DD">
            <w:pPr>
              <w:pStyle w:val="BodyTextL25"/>
              <w:ind w:left="0"/>
            </w:pPr>
            <w:r>
              <w:rPr>
                <w:noProof/>
              </w:rPr>
              <w:lastRenderedPageBreak/>
              <w:drawing>
                <wp:inline distT="0" distB="0" distL="0" distR="0" wp14:anchorId="3ABC54EF" wp14:editId="66131530">
                  <wp:extent cx="6400800" cy="5583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583555"/>
                          </a:xfrm>
                          <a:prstGeom prst="rect">
                            <a:avLst/>
                          </a:prstGeom>
                        </pic:spPr>
                      </pic:pic>
                    </a:graphicData>
                  </a:graphic>
                </wp:inline>
              </w:drawing>
            </w:r>
          </w:p>
          <w:p w14:paraId="553687C4" w14:textId="237B5CF3" w:rsidR="00C35C08" w:rsidRDefault="00CB2B23" w:rsidP="00B221DD">
            <w:pPr>
              <w:pStyle w:val="BodyTextL25"/>
              <w:ind w:left="0"/>
            </w:pPr>
            <w:r>
              <w:rPr>
                <w:noProof/>
              </w:rPr>
              <w:lastRenderedPageBreak/>
              <w:drawing>
                <wp:inline distT="0" distB="0" distL="0" distR="0" wp14:anchorId="4EA994D8" wp14:editId="7BD4B69C">
                  <wp:extent cx="5987271" cy="555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8767" cy="5563737"/>
                          </a:xfrm>
                          <a:prstGeom prst="rect">
                            <a:avLst/>
                          </a:prstGeom>
                        </pic:spPr>
                      </pic:pic>
                    </a:graphicData>
                  </a:graphic>
                </wp:inline>
              </w:drawing>
            </w:r>
          </w:p>
          <w:p w14:paraId="2803435F" w14:textId="01D09E3B" w:rsidR="00C35C08" w:rsidRDefault="00CB2B23" w:rsidP="00B221DD">
            <w:pPr>
              <w:pStyle w:val="BodyTextL25"/>
              <w:ind w:left="0"/>
              <w:rPr>
                <w:b/>
                <w:bCs/>
              </w:rPr>
            </w:pPr>
            <w:r w:rsidRPr="00CB2B23">
              <w:rPr>
                <w:b/>
                <w:bCs/>
              </w:rPr>
              <w:t xml:space="preserve">Sow </w:t>
            </w:r>
            <w:proofErr w:type="spellStart"/>
            <w:r w:rsidRPr="00CB2B23">
              <w:rPr>
                <w:b/>
                <w:bCs/>
              </w:rPr>
              <w:t>Vlan</w:t>
            </w:r>
            <w:proofErr w:type="spellEnd"/>
            <w:r w:rsidRPr="00CB2B23">
              <w:rPr>
                <w:b/>
                <w:bCs/>
              </w:rPr>
              <w:t xml:space="preserve"> Brief </w:t>
            </w:r>
          </w:p>
          <w:p w14:paraId="3B52FA80" w14:textId="7F30446B" w:rsidR="006F1419" w:rsidRDefault="006F1419" w:rsidP="00B221DD">
            <w:pPr>
              <w:pStyle w:val="BodyTextL25"/>
              <w:ind w:left="0"/>
              <w:rPr>
                <w:b/>
                <w:bCs/>
              </w:rPr>
            </w:pPr>
          </w:p>
          <w:p w14:paraId="099806E5" w14:textId="77777777" w:rsidR="00CB2B23" w:rsidRDefault="00CB2B23" w:rsidP="00CB2B23">
            <w:pPr>
              <w:pStyle w:val="NormalWeb"/>
              <w:spacing w:before="0" w:beforeAutospacing="0" w:after="0" w:afterAutospacing="0"/>
            </w:pPr>
            <w:r>
              <w:t>VLAN Name Status Ports</w:t>
            </w:r>
          </w:p>
          <w:p w14:paraId="284D4567" w14:textId="77777777" w:rsidR="00CB2B23" w:rsidRDefault="00CB2B23" w:rsidP="00CB2B23">
            <w:pPr>
              <w:pStyle w:val="NormalWeb"/>
              <w:spacing w:before="0" w:beforeAutospacing="0" w:after="0" w:afterAutospacing="0"/>
            </w:pPr>
            <w:r>
              <w:t>---- -------------------------------- --------- -------------------------------</w:t>
            </w:r>
          </w:p>
          <w:p w14:paraId="376C3B76" w14:textId="77777777" w:rsidR="00CB2B23" w:rsidRDefault="00CB2B23" w:rsidP="00CB2B23">
            <w:pPr>
              <w:pStyle w:val="NormalWeb"/>
              <w:spacing w:before="0" w:beforeAutospacing="0" w:after="0" w:afterAutospacing="0"/>
            </w:pPr>
            <w:r>
              <w:t>1 default active Fa0/4, Fa0/5, Fa0/6, Fa0/7</w:t>
            </w:r>
          </w:p>
          <w:p w14:paraId="4E31FCCD" w14:textId="77777777" w:rsidR="00CB2B23" w:rsidRDefault="00CB2B23" w:rsidP="00CB2B23">
            <w:pPr>
              <w:pStyle w:val="NormalWeb"/>
              <w:spacing w:before="0" w:beforeAutospacing="0" w:after="0" w:afterAutospacing="0"/>
            </w:pPr>
            <w:r>
              <w:t>Fa0/8, Fa0/9, Fa0/10, Fa0/11</w:t>
            </w:r>
          </w:p>
          <w:p w14:paraId="6EBC23A1" w14:textId="77777777" w:rsidR="00CB2B23" w:rsidRDefault="00CB2B23" w:rsidP="00CB2B23">
            <w:pPr>
              <w:pStyle w:val="NormalWeb"/>
              <w:spacing w:before="0" w:beforeAutospacing="0" w:after="0" w:afterAutospacing="0"/>
            </w:pPr>
            <w:r>
              <w:t>Fa0/12, Fa0/13, Fa0/14, Fa0/15</w:t>
            </w:r>
          </w:p>
          <w:p w14:paraId="42AFCB8D" w14:textId="77777777" w:rsidR="00CB2B23" w:rsidRDefault="00CB2B23" w:rsidP="00CB2B23">
            <w:pPr>
              <w:pStyle w:val="NormalWeb"/>
              <w:spacing w:before="0" w:beforeAutospacing="0" w:after="0" w:afterAutospacing="0"/>
            </w:pPr>
            <w:r>
              <w:t>Fa0/16, Fa0/17, Fa0/18, Fa0/19</w:t>
            </w:r>
          </w:p>
          <w:p w14:paraId="6D20C7FF" w14:textId="77777777" w:rsidR="00CB2B23" w:rsidRDefault="00CB2B23" w:rsidP="00CB2B23">
            <w:pPr>
              <w:pStyle w:val="NormalWeb"/>
              <w:spacing w:before="0" w:beforeAutospacing="0" w:after="0" w:afterAutospacing="0"/>
            </w:pPr>
            <w:r>
              <w:t>Fa0/20, Fa0/21, Fa0/22, Fa0/23</w:t>
            </w:r>
          </w:p>
          <w:p w14:paraId="1DA5716F" w14:textId="77777777" w:rsidR="00CB2B23" w:rsidRDefault="00CB2B23" w:rsidP="00CB2B23">
            <w:pPr>
              <w:pStyle w:val="NormalWeb"/>
              <w:spacing w:before="0" w:beforeAutospacing="0" w:after="0" w:afterAutospacing="0"/>
            </w:pPr>
            <w:r>
              <w:t>Fa0/24, Gig0/1, Gig0/2</w:t>
            </w:r>
          </w:p>
          <w:p w14:paraId="6EFD6319" w14:textId="77777777" w:rsidR="00CB2B23" w:rsidRDefault="00CB2B23" w:rsidP="00CB2B23">
            <w:pPr>
              <w:pStyle w:val="NormalWeb"/>
              <w:spacing w:before="0" w:beforeAutospacing="0" w:after="0" w:afterAutospacing="0"/>
            </w:pPr>
            <w:r>
              <w:t>15 Staff-</w:t>
            </w:r>
            <w:proofErr w:type="spellStart"/>
            <w:r>
              <w:t>Alzaabi</w:t>
            </w:r>
            <w:proofErr w:type="spellEnd"/>
            <w:r>
              <w:t xml:space="preserve"> active Fa0/1</w:t>
            </w:r>
          </w:p>
          <w:p w14:paraId="09CFA3A1" w14:textId="31098A5F" w:rsidR="00CB2B23" w:rsidRDefault="00150A67" w:rsidP="00CB2B23">
            <w:pPr>
              <w:pStyle w:val="NormalWeb"/>
              <w:spacing w:before="0" w:beforeAutospacing="0" w:after="0" w:afterAutospacing="0"/>
            </w:pPr>
            <w:r>
              <w:t>25 Students-Rashi</w:t>
            </w:r>
            <w:r w:rsidR="00CB2B23">
              <w:t>d active Fa0/3</w:t>
            </w:r>
          </w:p>
          <w:p w14:paraId="7DC5208A" w14:textId="77777777" w:rsidR="00CB2B23" w:rsidRDefault="00CB2B23" w:rsidP="00CB2B23">
            <w:pPr>
              <w:pStyle w:val="NormalWeb"/>
              <w:spacing w:before="0" w:beforeAutospacing="0" w:after="0" w:afterAutospacing="0"/>
            </w:pPr>
            <w:r>
              <w:t>35 Guest(Default) active Fa0/2</w:t>
            </w:r>
          </w:p>
          <w:p w14:paraId="0E7E5229" w14:textId="77777777" w:rsidR="00CB2B23" w:rsidRDefault="00CB2B23" w:rsidP="00CB2B23">
            <w:pPr>
              <w:pStyle w:val="NormalWeb"/>
              <w:spacing w:before="0" w:beforeAutospacing="0" w:after="0" w:afterAutospacing="0"/>
            </w:pPr>
            <w:r>
              <w:t xml:space="preserve">45 VOICE active </w:t>
            </w:r>
          </w:p>
          <w:p w14:paraId="1F22A478" w14:textId="77777777" w:rsidR="00CB2B23" w:rsidRDefault="00CB2B23" w:rsidP="00CB2B23">
            <w:pPr>
              <w:pStyle w:val="NormalWeb"/>
              <w:spacing w:before="0" w:beforeAutospacing="0" w:after="0" w:afterAutospacing="0"/>
            </w:pPr>
            <w:r>
              <w:lastRenderedPageBreak/>
              <w:t xml:space="preserve">75 Management active </w:t>
            </w:r>
          </w:p>
          <w:p w14:paraId="0F0C6491" w14:textId="77777777" w:rsidR="00CB2B23" w:rsidRDefault="00CB2B23" w:rsidP="00CB2B23">
            <w:pPr>
              <w:pStyle w:val="NormalWeb"/>
              <w:spacing w:before="0" w:beforeAutospacing="0" w:after="0" w:afterAutospacing="0"/>
            </w:pPr>
            <w:r>
              <w:t xml:space="preserve">1002 </w:t>
            </w:r>
            <w:proofErr w:type="spellStart"/>
            <w:r>
              <w:t>fddi</w:t>
            </w:r>
            <w:proofErr w:type="spellEnd"/>
            <w:r>
              <w:t xml:space="preserve">-default active </w:t>
            </w:r>
          </w:p>
          <w:p w14:paraId="697AC166" w14:textId="77777777" w:rsidR="00CB2B23" w:rsidRDefault="00CB2B23" w:rsidP="00CB2B23">
            <w:pPr>
              <w:pStyle w:val="NormalWeb"/>
              <w:spacing w:before="0" w:beforeAutospacing="0" w:after="0" w:afterAutospacing="0"/>
            </w:pPr>
            <w:r>
              <w:t xml:space="preserve">1003 token-ring-default active </w:t>
            </w:r>
          </w:p>
          <w:p w14:paraId="255A6523" w14:textId="77777777" w:rsidR="00CB2B23" w:rsidRDefault="00CB2B23" w:rsidP="00CB2B23">
            <w:pPr>
              <w:pStyle w:val="NormalWeb"/>
              <w:spacing w:before="0" w:beforeAutospacing="0" w:after="0" w:afterAutospacing="0"/>
            </w:pPr>
            <w:r>
              <w:t xml:space="preserve">1004 </w:t>
            </w:r>
            <w:proofErr w:type="spellStart"/>
            <w:r>
              <w:t>fddinet</w:t>
            </w:r>
            <w:proofErr w:type="spellEnd"/>
            <w:r>
              <w:t xml:space="preserve">-default active </w:t>
            </w:r>
          </w:p>
          <w:p w14:paraId="17E6A597" w14:textId="77777777" w:rsidR="00CB2B23" w:rsidRDefault="00CB2B23" w:rsidP="00CB2B23">
            <w:pPr>
              <w:pStyle w:val="NormalWeb"/>
              <w:spacing w:before="0" w:beforeAutospacing="0" w:after="0" w:afterAutospacing="0"/>
            </w:pPr>
            <w:r>
              <w:t xml:space="preserve">1005 </w:t>
            </w:r>
            <w:proofErr w:type="spellStart"/>
            <w:r>
              <w:t>trnet</w:t>
            </w:r>
            <w:proofErr w:type="spellEnd"/>
            <w:r>
              <w:t xml:space="preserve">-default active </w:t>
            </w:r>
          </w:p>
          <w:p w14:paraId="2548B2EE" w14:textId="066B5C57" w:rsidR="00CB2B23" w:rsidRPr="00CB2B23" w:rsidRDefault="00CB2B23" w:rsidP="00CB2B23">
            <w:pPr>
              <w:pStyle w:val="BodyTextL25"/>
              <w:ind w:left="0"/>
              <w:rPr>
                <w:b/>
                <w:bCs/>
              </w:rPr>
            </w:pPr>
            <w:r>
              <w:t>S2#</w:t>
            </w:r>
          </w:p>
          <w:p w14:paraId="203C4CD6" w14:textId="77777777" w:rsidR="00C35C08" w:rsidRDefault="00C35C08" w:rsidP="00B221DD">
            <w:pPr>
              <w:pStyle w:val="BodyTextL25"/>
              <w:ind w:left="0"/>
            </w:pPr>
          </w:p>
          <w:p w14:paraId="445C5F7F" w14:textId="77777777" w:rsidR="00C35C08" w:rsidRPr="00CB2B23" w:rsidRDefault="00C35C08" w:rsidP="00B221DD">
            <w:pPr>
              <w:pStyle w:val="BodyTextL25"/>
              <w:ind w:left="0"/>
              <w:rPr>
                <w:b/>
                <w:bCs/>
              </w:rPr>
            </w:pPr>
          </w:p>
          <w:p w14:paraId="26C855FE" w14:textId="036F2205" w:rsidR="00C35C08" w:rsidRPr="00CB2B23" w:rsidRDefault="00CB2B23" w:rsidP="00B221DD">
            <w:pPr>
              <w:pStyle w:val="BodyTextL25"/>
              <w:ind w:left="0"/>
              <w:rPr>
                <w:b/>
                <w:bCs/>
              </w:rPr>
            </w:pPr>
            <w:r w:rsidRPr="00CB2B23">
              <w:rPr>
                <w:b/>
                <w:bCs/>
              </w:rPr>
              <w:t xml:space="preserve">S3 </w:t>
            </w:r>
            <w:proofErr w:type="spellStart"/>
            <w:r w:rsidRPr="00CB2B23">
              <w:rPr>
                <w:b/>
                <w:bCs/>
              </w:rPr>
              <w:t>Vlan</w:t>
            </w:r>
            <w:proofErr w:type="spellEnd"/>
            <w:r w:rsidRPr="00CB2B23">
              <w:rPr>
                <w:b/>
                <w:bCs/>
              </w:rPr>
              <w:t xml:space="preserve"> Configuration</w:t>
            </w:r>
          </w:p>
          <w:p w14:paraId="6E97B65B" w14:textId="7A6FA594" w:rsidR="00C35C08" w:rsidRDefault="00E90B8B" w:rsidP="00B221DD">
            <w:pPr>
              <w:pStyle w:val="BodyTextL25"/>
              <w:ind w:left="0"/>
            </w:pPr>
            <w:r>
              <w:rPr>
                <w:noProof/>
              </w:rPr>
              <w:drawing>
                <wp:inline distT="0" distB="0" distL="0" distR="0" wp14:anchorId="28300AF7" wp14:editId="5F958F90">
                  <wp:extent cx="6400800" cy="5835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5835650"/>
                          </a:xfrm>
                          <a:prstGeom prst="rect">
                            <a:avLst/>
                          </a:prstGeom>
                        </pic:spPr>
                      </pic:pic>
                    </a:graphicData>
                  </a:graphic>
                </wp:inline>
              </w:drawing>
            </w:r>
          </w:p>
          <w:p w14:paraId="4D3BAD08" w14:textId="77777777" w:rsidR="00C35C08" w:rsidRDefault="00C35C08" w:rsidP="00B221DD">
            <w:pPr>
              <w:pStyle w:val="BodyTextL25"/>
              <w:ind w:left="0"/>
            </w:pPr>
          </w:p>
          <w:p w14:paraId="0569DC02" w14:textId="77777777" w:rsidR="00C35C08" w:rsidRPr="00E90B8B" w:rsidRDefault="00C35C08" w:rsidP="00B221DD">
            <w:pPr>
              <w:pStyle w:val="BodyTextL25"/>
              <w:ind w:left="0"/>
              <w:rPr>
                <w:b/>
                <w:bCs/>
              </w:rPr>
            </w:pPr>
          </w:p>
          <w:p w14:paraId="4929F2DF" w14:textId="674776DB" w:rsidR="00C35C08" w:rsidRDefault="00E90B8B" w:rsidP="00B221DD">
            <w:pPr>
              <w:pStyle w:val="BodyTextL25"/>
              <w:ind w:left="0"/>
              <w:rPr>
                <w:b/>
                <w:bCs/>
              </w:rPr>
            </w:pPr>
            <w:r w:rsidRPr="00E90B8B">
              <w:rPr>
                <w:b/>
                <w:bCs/>
              </w:rPr>
              <w:lastRenderedPageBreak/>
              <w:t xml:space="preserve">Show </w:t>
            </w:r>
            <w:proofErr w:type="spellStart"/>
            <w:r w:rsidRPr="00E90B8B">
              <w:rPr>
                <w:b/>
                <w:bCs/>
              </w:rPr>
              <w:t>Vlan</w:t>
            </w:r>
            <w:proofErr w:type="spellEnd"/>
            <w:r w:rsidRPr="00E90B8B">
              <w:rPr>
                <w:b/>
                <w:bCs/>
              </w:rPr>
              <w:t xml:space="preserve"> Brief</w:t>
            </w:r>
          </w:p>
          <w:p w14:paraId="3BA7A9D8" w14:textId="5DE6DADA" w:rsidR="00647DB5" w:rsidRDefault="00647DB5" w:rsidP="00B221DD">
            <w:pPr>
              <w:pStyle w:val="BodyTextL25"/>
              <w:ind w:left="0"/>
              <w:rPr>
                <w:b/>
                <w:bCs/>
              </w:rPr>
            </w:pPr>
          </w:p>
          <w:p w14:paraId="46506216" w14:textId="77777777" w:rsidR="00E90B8B" w:rsidRDefault="00E90B8B" w:rsidP="00E90B8B">
            <w:pPr>
              <w:pStyle w:val="NormalWeb"/>
              <w:spacing w:before="0" w:beforeAutospacing="0" w:after="0" w:afterAutospacing="0"/>
            </w:pPr>
            <w:r>
              <w:t>VLAN Name Status Ports</w:t>
            </w:r>
          </w:p>
          <w:p w14:paraId="14CFCD19" w14:textId="77777777" w:rsidR="00E90B8B" w:rsidRDefault="00E90B8B" w:rsidP="00E90B8B">
            <w:pPr>
              <w:pStyle w:val="NormalWeb"/>
              <w:spacing w:before="0" w:beforeAutospacing="0" w:after="0" w:afterAutospacing="0"/>
            </w:pPr>
            <w:r>
              <w:t>---- -------------------------------- --------- -------------------------------</w:t>
            </w:r>
          </w:p>
          <w:p w14:paraId="02FBE92A" w14:textId="77777777" w:rsidR="00E90B8B" w:rsidRDefault="00E90B8B" w:rsidP="00E90B8B">
            <w:pPr>
              <w:pStyle w:val="NormalWeb"/>
              <w:spacing w:before="0" w:beforeAutospacing="0" w:after="0" w:afterAutospacing="0"/>
            </w:pPr>
            <w:r>
              <w:t>1 default active Fa0/4, Fa0/5, Fa0/6, Fa0/7</w:t>
            </w:r>
          </w:p>
          <w:p w14:paraId="152CA2C3" w14:textId="77777777" w:rsidR="00E90B8B" w:rsidRDefault="00E90B8B" w:rsidP="00E90B8B">
            <w:pPr>
              <w:pStyle w:val="NormalWeb"/>
              <w:spacing w:before="0" w:beforeAutospacing="0" w:after="0" w:afterAutospacing="0"/>
            </w:pPr>
            <w:r>
              <w:t>Fa0/8, Fa0/9, Fa0/10, Fa0/11</w:t>
            </w:r>
          </w:p>
          <w:p w14:paraId="6C6CD6A6" w14:textId="77777777" w:rsidR="00E90B8B" w:rsidRDefault="00E90B8B" w:rsidP="00E90B8B">
            <w:pPr>
              <w:pStyle w:val="NormalWeb"/>
              <w:spacing w:before="0" w:beforeAutospacing="0" w:after="0" w:afterAutospacing="0"/>
            </w:pPr>
            <w:r>
              <w:t>Fa0/12, Fa0/13, Fa0/14, Fa0/15</w:t>
            </w:r>
          </w:p>
          <w:p w14:paraId="26739DE9" w14:textId="77777777" w:rsidR="00E90B8B" w:rsidRDefault="00E90B8B" w:rsidP="00E90B8B">
            <w:pPr>
              <w:pStyle w:val="NormalWeb"/>
              <w:spacing w:before="0" w:beforeAutospacing="0" w:after="0" w:afterAutospacing="0"/>
            </w:pPr>
            <w:r>
              <w:t>Fa0/16, Fa0/17, Fa0/18, Fa0/19</w:t>
            </w:r>
          </w:p>
          <w:p w14:paraId="3C7DB402" w14:textId="77777777" w:rsidR="00E90B8B" w:rsidRDefault="00E90B8B" w:rsidP="00E90B8B">
            <w:pPr>
              <w:pStyle w:val="NormalWeb"/>
              <w:spacing w:before="0" w:beforeAutospacing="0" w:after="0" w:afterAutospacing="0"/>
            </w:pPr>
            <w:r>
              <w:t>Fa0/20, Fa0/21, Fa0/22, Fa0/23</w:t>
            </w:r>
          </w:p>
          <w:p w14:paraId="3D6F8BB1" w14:textId="77777777" w:rsidR="00E90B8B" w:rsidRDefault="00E90B8B" w:rsidP="00E90B8B">
            <w:pPr>
              <w:pStyle w:val="NormalWeb"/>
              <w:spacing w:before="0" w:beforeAutospacing="0" w:after="0" w:afterAutospacing="0"/>
            </w:pPr>
            <w:r>
              <w:t>Fa0/24, Gig0/1, Gig0/2</w:t>
            </w:r>
          </w:p>
          <w:p w14:paraId="7B4ECC68" w14:textId="77777777" w:rsidR="00E90B8B" w:rsidRDefault="00E90B8B" w:rsidP="00E90B8B">
            <w:pPr>
              <w:pStyle w:val="NormalWeb"/>
              <w:spacing w:before="0" w:beforeAutospacing="0" w:after="0" w:afterAutospacing="0"/>
            </w:pPr>
            <w:r>
              <w:t>15 Staff-</w:t>
            </w:r>
            <w:proofErr w:type="spellStart"/>
            <w:r>
              <w:t>Alzaabi</w:t>
            </w:r>
            <w:proofErr w:type="spellEnd"/>
            <w:r>
              <w:t xml:space="preserve"> active Fa0/2</w:t>
            </w:r>
          </w:p>
          <w:p w14:paraId="19049A16" w14:textId="64248780" w:rsidR="00E90B8B" w:rsidRDefault="00E90B8B" w:rsidP="00E90B8B">
            <w:pPr>
              <w:pStyle w:val="NormalWeb"/>
              <w:spacing w:before="0" w:beforeAutospacing="0" w:after="0" w:afterAutospacing="0"/>
            </w:pPr>
            <w:r>
              <w:t>25 St</w:t>
            </w:r>
            <w:r w:rsidR="00647DB5">
              <w:t>udents-Rashi</w:t>
            </w:r>
            <w:r>
              <w:t>d active Fa0/1</w:t>
            </w:r>
          </w:p>
          <w:p w14:paraId="6097EB79" w14:textId="77777777" w:rsidR="00E90B8B" w:rsidRDefault="00E90B8B" w:rsidP="00E90B8B">
            <w:pPr>
              <w:pStyle w:val="NormalWeb"/>
              <w:spacing w:before="0" w:beforeAutospacing="0" w:after="0" w:afterAutospacing="0"/>
            </w:pPr>
            <w:r>
              <w:t>35 Guest(Default) active Fa0/3</w:t>
            </w:r>
          </w:p>
          <w:p w14:paraId="3F31649D" w14:textId="77777777" w:rsidR="00E90B8B" w:rsidRDefault="00E90B8B" w:rsidP="00E90B8B">
            <w:pPr>
              <w:pStyle w:val="NormalWeb"/>
              <w:spacing w:before="0" w:beforeAutospacing="0" w:after="0" w:afterAutospacing="0"/>
            </w:pPr>
            <w:r>
              <w:t xml:space="preserve">45 VOICE active </w:t>
            </w:r>
          </w:p>
          <w:p w14:paraId="64EDA4D6" w14:textId="77777777" w:rsidR="00E90B8B" w:rsidRDefault="00E90B8B" w:rsidP="00E90B8B">
            <w:pPr>
              <w:pStyle w:val="NormalWeb"/>
              <w:spacing w:before="0" w:beforeAutospacing="0" w:after="0" w:afterAutospacing="0"/>
            </w:pPr>
            <w:r>
              <w:t xml:space="preserve">75 Management active </w:t>
            </w:r>
          </w:p>
          <w:p w14:paraId="0BD9A2BA" w14:textId="77777777" w:rsidR="00E90B8B" w:rsidRDefault="00E90B8B" w:rsidP="00E90B8B">
            <w:pPr>
              <w:pStyle w:val="NormalWeb"/>
              <w:spacing w:before="0" w:beforeAutospacing="0" w:after="0" w:afterAutospacing="0"/>
            </w:pPr>
            <w:r>
              <w:t xml:space="preserve">1002 </w:t>
            </w:r>
            <w:proofErr w:type="spellStart"/>
            <w:r>
              <w:t>fddi</w:t>
            </w:r>
            <w:proofErr w:type="spellEnd"/>
            <w:r>
              <w:t xml:space="preserve">-default active </w:t>
            </w:r>
          </w:p>
          <w:p w14:paraId="37446C26" w14:textId="77777777" w:rsidR="00E90B8B" w:rsidRDefault="00E90B8B" w:rsidP="00E90B8B">
            <w:pPr>
              <w:pStyle w:val="NormalWeb"/>
              <w:spacing w:before="0" w:beforeAutospacing="0" w:after="0" w:afterAutospacing="0"/>
            </w:pPr>
            <w:r>
              <w:t xml:space="preserve">1003 token-ring-default active </w:t>
            </w:r>
          </w:p>
          <w:p w14:paraId="56F5B895" w14:textId="77777777" w:rsidR="00E90B8B" w:rsidRDefault="00E90B8B" w:rsidP="00E90B8B">
            <w:pPr>
              <w:pStyle w:val="NormalWeb"/>
              <w:spacing w:before="0" w:beforeAutospacing="0" w:after="0" w:afterAutospacing="0"/>
            </w:pPr>
            <w:r>
              <w:t xml:space="preserve">1004 </w:t>
            </w:r>
            <w:proofErr w:type="spellStart"/>
            <w:r>
              <w:t>fddinet</w:t>
            </w:r>
            <w:proofErr w:type="spellEnd"/>
            <w:r>
              <w:t xml:space="preserve">-default active </w:t>
            </w:r>
          </w:p>
          <w:p w14:paraId="2BB7109C" w14:textId="77777777" w:rsidR="00E90B8B" w:rsidRDefault="00E90B8B" w:rsidP="00E90B8B">
            <w:pPr>
              <w:pStyle w:val="NormalWeb"/>
              <w:spacing w:before="0" w:beforeAutospacing="0" w:after="0" w:afterAutospacing="0"/>
            </w:pPr>
            <w:r>
              <w:t xml:space="preserve">1005 </w:t>
            </w:r>
            <w:proofErr w:type="spellStart"/>
            <w:r>
              <w:t>trnet</w:t>
            </w:r>
            <w:proofErr w:type="spellEnd"/>
            <w:r>
              <w:t xml:space="preserve">-default active </w:t>
            </w:r>
          </w:p>
          <w:p w14:paraId="37A71E12" w14:textId="2904FA67" w:rsidR="00E90B8B" w:rsidRPr="00E90B8B" w:rsidRDefault="00E90B8B" w:rsidP="00E90B8B">
            <w:pPr>
              <w:pStyle w:val="BodyTextL25"/>
              <w:ind w:left="0"/>
              <w:rPr>
                <w:b/>
                <w:bCs/>
              </w:rPr>
            </w:pPr>
            <w:r>
              <w:t>S3#</w:t>
            </w:r>
          </w:p>
          <w:p w14:paraId="69572D0D" w14:textId="77777777" w:rsidR="00C35C08" w:rsidRDefault="00C35C08" w:rsidP="00B221DD">
            <w:pPr>
              <w:pStyle w:val="BodyTextL25"/>
              <w:ind w:left="0"/>
            </w:pPr>
          </w:p>
          <w:p w14:paraId="506835F8" w14:textId="77777777" w:rsidR="00C35C08" w:rsidRDefault="00C35C08" w:rsidP="00B221DD">
            <w:pPr>
              <w:pStyle w:val="BodyTextL25"/>
              <w:ind w:left="0"/>
            </w:pPr>
          </w:p>
          <w:p w14:paraId="48EB5AA9" w14:textId="77777777" w:rsidR="00C35C08" w:rsidRDefault="00C35C08" w:rsidP="00B221DD">
            <w:pPr>
              <w:pStyle w:val="BodyTextL25"/>
              <w:ind w:left="0"/>
            </w:pPr>
          </w:p>
          <w:p w14:paraId="0801F0FF" w14:textId="77777777" w:rsidR="00C35C08" w:rsidRDefault="00C35C08" w:rsidP="00B221DD">
            <w:pPr>
              <w:pStyle w:val="BodyTextL25"/>
              <w:ind w:left="0"/>
            </w:pPr>
          </w:p>
          <w:p w14:paraId="4D8713D1" w14:textId="77777777" w:rsidR="00C35C08" w:rsidRDefault="00C35C08" w:rsidP="00B221DD">
            <w:pPr>
              <w:pStyle w:val="BodyTextL25"/>
              <w:ind w:left="0"/>
            </w:pPr>
          </w:p>
        </w:tc>
      </w:tr>
    </w:tbl>
    <w:p w14:paraId="50B7B7D4" w14:textId="77777777" w:rsidR="00C35C08" w:rsidRDefault="00C35C08" w:rsidP="00C35C08">
      <w:pPr>
        <w:pStyle w:val="BodyTextL25"/>
      </w:pPr>
      <w:r>
        <w:lastRenderedPageBreak/>
        <w:t>.</w:t>
      </w:r>
    </w:p>
    <w:p w14:paraId="79AD1731" w14:textId="77777777" w:rsidR="002C0C98" w:rsidRDefault="002C0C98">
      <w:pPr>
        <w:spacing w:before="0" w:after="0" w:line="240" w:lineRule="auto"/>
        <w:rPr>
          <w:sz w:val="20"/>
        </w:rPr>
      </w:pPr>
      <w:r>
        <w:br w:type="page"/>
      </w:r>
    </w:p>
    <w:p w14:paraId="247BA061" w14:textId="32080B7A" w:rsidR="00C35C08" w:rsidRDefault="00C35C08" w:rsidP="00512CEB">
      <w:pPr>
        <w:pStyle w:val="BodyTextL25"/>
        <w:numPr>
          <w:ilvl w:val="0"/>
          <w:numId w:val="25"/>
        </w:numPr>
      </w:pPr>
      <w:r>
        <w:lastRenderedPageBreak/>
        <w:t>Which command will only display the VLAN name, status, and associated ports on S2 and S3? And what is the output?</w:t>
      </w:r>
    </w:p>
    <w:p w14:paraId="35C479B6" w14:textId="77777777" w:rsidR="00C35C08" w:rsidRDefault="00C35C08" w:rsidP="00C35C08">
      <w:pPr>
        <w:pStyle w:val="BodyTextL25"/>
        <w:spacing w:before="0"/>
      </w:pPr>
    </w:p>
    <w:tbl>
      <w:tblPr>
        <w:tblStyle w:val="TableGrid"/>
        <w:tblW w:w="0" w:type="auto"/>
        <w:tblInd w:w="360" w:type="dxa"/>
        <w:tblLook w:val="04A0" w:firstRow="1" w:lastRow="0" w:firstColumn="1" w:lastColumn="0" w:noHBand="0" w:noVBand="1"/>
      </w:tblPr>
      <w:tblGrid>
        <w:gridCol w:w="9710"/>
      </w:tblGrid>
      <w:tr w:rsidR="00C35C08" w14:paraId="0D6B0A4B" w14:textId="77777777" w:rsidTr="00B221DD">
        <w:tc>
          <w:tcPr>
            <w:tcW w:w="10070" w:type="dxa"/>
          </w:tcPr>
          <w:p w14:paraId="4D7E181A" w14:textId="77777777" w:rsidR="00C35C08" w:rsidRDefault="00C35C08" w:rsidP="00B221DD">
            <w:pPr>
              <w:pStyle w:val="BodyTextL25"/>
              <w:spacing w:before="0"/>
              <w:ind w:left="0"/>
            </w:pPr>
          </w:p>
          <w:p w14:paraId="5E204CEB" w14:textId="44E27EFB" w:rsidR="00E90B8B" w:rsidRDefault="00E90B8B" w:rsidP="00B221DD">
            <w:pPr>
              <w:pStyle w:val="BodyTextL25"/>
              <w:spacing w:before="0"/>
              <w:ind w:left="0"/>
            </w:pPr>
            <w:r>
              <w:t xml:space="preserve">Show </w:t>
            </w:r>
            <w:proofErr w:type="spellStart"/>
            <w:r>
              <w:t>Vlan</w:t>
            </w:r>
            <w:proofErr w:type="spellEnd"/>
            <w:r>
              <w:t xml:space="preserve"> brief</w:t>
            </w:r>
          </w:p>
          <w:p w14:paraId="46F97718" w14:textId="136D39D8" w:rsidR="00E90B8B" w:rsidRDefault="00E90B8B" w:rsidP="00B221DD">
            <w:pPr>
              <w:pStyle w:val="BodyTextL25"/>
              <w:spacing w:before="0"/>
              <w:ind w:left="0"/>
            </w:pPr>
            <w:r w:rsidRPr="00E90B8B">
              <w:t>This command will show a short synopsis of all the VLANs designed on the switch, including their names, status (dynamic or suspended), and the rundown of ports related to each VLAN.</w:t>
            </w:r>
          </w:p>
          <w:p w14:paraId="1859E7A7" w14:textId="07B06B8E" w:rsidR="00E90B8B" w:rsidRDefault="00E90B8B" w:rsidP="00B221DD">
            <w:pPr>
              <w:pStyle w:val="BodyTextL25"/>
              <w:spacing w:before="0"/>
              <w:ind w:left="0"/>
            </w:pPr>
            <w:r>
              <w:t>The output of S2 is</w:t>
            </w:r>
          </w:p>
          <w:p w14:paraId="20D0169B" w14:textId="426ADA0A" w:rsidR="00E90B8B" w:rsidRDefault="009766AB" w:rsidP="00B221DD">
            <w:pPr>
              <w:pStyle w:val="BodyTextL25"/>
              <w:spacing w:before="0"/>
              <w:ind w:left="0"/>
            </w:pPr>
            <w:r>
              <w:rPr>
                <w:noProof/>
              </w:rPr>
              <w:drawing>
                <wp:inline distT="0" distB="0" distL="0" distR="0" wp14:anchorId="183B8BC6" wp14:editId="3C038D0C">
                  <wp:extent cx="5931776" cy="532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507" cy="5332312"/>
                          </a:xfrm>
                          <a:prstGeom prst="rect">
                            <a:avLst/>
                          </a:prstGeom>
                        </pic:spPr>
                      </pic:pic>
                    </a:graphicData>
                  </a:graphic>
                </wp:inline>
              </w:drawing>
            </w:r>
          </w:p>
          <w:p w14:paraId="07B0320A" w14:textId="77777777" w:rsidR="00E90B8B" w:rsidRDefault="00E90B8B" w:rsidP="00B221DD">
            <w:pPr>
              <w:pStyle w:val="BodyTextL25"/>
              <w:spacing w:before="0"/>
              <w:ind w:left="0"/>
            </w:pPr>
          </w:p>
          <w:p w14:paraId="29A49B70" w14:textId="68A07698" w:rsidR="00E90B8B" w:rsidRDefault="00E90B8B" w:rsidP="00B221DD">
            <w:pPr>
              <w:pStyle w:val="BodyTextL25"/>
              <w:spacing w:before="0"/>
              <w:ind w:left="0"/>
            </w:pPr>
            <w:r>
              <w:t>The output of S3 is</w:t>
            </w:r>
          </w:p>
          <w:p w14:paraId="6C6241AE" w14:textId="76D6698F" w:rsidR="00E90B8B" w:rsidRDefault="009766AB" w:rsidP="00B221DD">
            <w:pPr>
              <w:pStyle w:val="BodyTextL25"/>
              <w:spacing w:before="0"/>
              <w:ind w:left="0"/>
            </w:pPr>
            <w:r>
              <w:rPr>
                <w:noProof/>
              </w:rPr>
              <w:lastRenderedPageBreak/>
              <w:drawing>
                <wp:inline distT="0" distB="0" distL="0" distR="0" wp14:anchorId="1A9C957A" wp14:editId="06C81BC1">
                  <wp:extent cx="5924550" cy="548491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362" cy="5503252"/>
                          </a:xfrm>
                          <a:prstGeom prst="rect">
                            <a:avLst/>
                          </a:prstGeom>
                        </pic:spPr>
                      </pic:pic>
                    </a:graphicData>
                  </a:graphic>
                </wp:inline>
              </w:drawing>
            </w:r>
          </w:p>
          <w:p w14:paraId="796F873E" w14:textId="77777777" w:rsidR="00C35C08" w:rsidRDefault="00C35C08" w:rsidP="00B221DD">
            <w:pPr>
              <w:pStyle w:val="BodyTextL25"/>
              <w:spacing w:before="0"/>
              <w:ind w:left="0"/>
            </w:pPr>
          </w:p>
          <w:p w14:paraId="46A441A5" w14:textId="77777777" w:rsidR="00C35C08" w:rsidRDefault="00C35C08" w:rsidP="00B221DD">
            <w:pPr>
              <w:pStyle w:val="BodyTextL25"/>
              <w:spacing w:before="0"/>
              <w:ind w:left="0"/>
            </w:pPr>
          </w:p>
          <w:p w14:paraId="267734FA" w14:textId="77777777" w:rsidR="00C35C08" w:rsidRDefault="00C35C08" w:rsidP="00B221DD">
            <w:pPr>
              <w:pStyle w:val="BodyTextL25"/>
              <w:spacing w:before="0"/>
              <w:ind w:left="0"/>
            </w:pPr>
          </w:p>
          <w:p w14:paraId="46383316" w14:textId="77777777" w:rsidR="00C35C08" w:rsidRDefault="00C35C08" w:rsidP="00B221DD">
            <w:pPr>
              <w:pStyle w:val="BodyTextL25"/>
              <w:spacing w:before="0"/>
              <w:ind w:left="0"/>
            </w:pPr>
          </w:p>
          <w:p w14:paraId="750CABC8" w14:textId="77777777" w:rsidR="00C35C08" w:rsidRDefault="00C35C08" w:rsidP="00B221DD">
            <w:pPr>
              <w:pStyle w:val="BodyTextL25"/>
              <w:spacing w:before="0"/>
              <w:ind w:left="0"/>
            </w:pPr>
          </w:p>
          <w:p w14:paraId="0226FADE" w14:textId="77777777" w:rsidR="00C35C08" w:rsidRDefault="00C35C08" w:rsidP="00B221DD">
            <w:pPr>
              <w:pStyle w:val="BodyTextL25"/>
              <w:spacing w:before="0"/>
              <w:ind w:left="0"/>
            </w:pPr>
          </w:p>
          <w:p w14:paraId="2C72B6A5" w14:textId="77777777" w:rsidR="00C35C08" w:rsidRDefault="00C35C08" w:rsidP="00B221DD">
            <w:pPr>
              <w:pStyle w:val="BodyTextL25"/>
              <w:spacing w:before="0"/>
              <w:ind w:left="0"/>
            </w:pPr>
          </w:p>
          <w:p w14:paraId="47D5A0EC" w14:textId="77777777" w:rsidR="00C35C08" w:rsidRDefault="00C35C08" w:rsidP="00B221DD">
            <w:pPr>
              <w:pStyle w:val="BodyTextL25"/>
              <w:spacing w:before="0"/>
              <w:ind w:left="0"/>
            </w:pPr>
          </w:p>
          <w:p w14:paraId="698B6B6D" w14:textId="77777777" w:rsidR="00C35C08" w:rsidRDefault="00C35C08" w:rsidP="00B221DD">
            <w:pPr>
              <w:pStyle w:val="BodyTextL25"/>
              <w:spacing w:before="0"/>
              <w:ind w:left="0"/>
            </w:pPr>
          </w:p>
          <w:p w14:paraId="2BB6586D" w14:textId="77777777" w:rsidR="00C35C08" w:rsidRDefault="00C35C08" w:rsidP="00B221DD">
            <w:pPr>
              <w:pStyle w:val="BodyTextL25"/>
              <w:spacing w:before="0"/>
              <w:ind w:left="0"/>
            </w:pPr>
          </w:p>
        </w:tc>
      </w:tr>
    </w:tbl>
    <w:p w14:paraId="5E7697AA" w14:textId="77777777" w:rsidR="00C35C08" w:rsidRDefault="00C35C08" w:rsidP="00C35C08">
      <w:pPr>
        <w:pStyle w:val="ConfigWindow"/>
      </w:pPr>
      <w:r>
        <w:lastRenderedPageBreak/>
        <w:t xml:space="preserve">lose </w:t>
      </w:r>
      <w:r w:rsidRPr="00C02682">
        <w:t>configuration window</w:t>
      </w:r>
    </w:p>
    <w:p w14:paraId="7B85D3E2" w14:textId="77777777" w:rsidR="00E90B8B" w:rsidRPr="00E90B8B" w:rsidRDefault="00E90B8B" w:rsidP="00E90B8B">
      <w:pPr>
        <w:pStyle w:val="BodyTextL25"/>
        <w:ind w:left="1080"/>
        <w:rPr>
          <w:sz w:val="22"/>
        </w:rPr>
      </w:pPr>
    </w:p>
    <w:p w14:paraId="0E6EA1EA" w14:textId="48EE5D80" w:rsidR="00C35C08" w:rsidRPr="00512CEB" w:rsidRDefault="00512CEB" w:rsidP="00512CEB">
      <w:pPr>
        <w:pStyle w:val="BodyTextL25"/>
        <w:numPr>
          <w:ilvl w:val="0"/>
          <w:numId w:val="25"/>
        </w:numPr>
        <w:rPr>
          <w:sz w:val="22"/>
        </w:rPr>
      </w:pPr>
      <w:r>
        <w:lastRenderedPageBreak/>
        <w:t>S</w:t>
      </w:r>
      <w:r w:rsidRPr="00512CEB">
        <w:t>teps</w:t>
      </w:r>
      <w:r w:rsidRPr="00512CEB">
        <w:rPr>
          <w:sz w:val="22"/>
        </w:rPr>
        <w:t xml:space="preserve"> of</w:t>
      </w:r>
      <w:r>
        <w:rPr>
          <w:sz w:val="22"/>
        </w:rPr>
        <w:t xml:space="preserve"> </w:t>
      </w:r>
      <w:r w:rsidRPr="00512CEB">
        <w:rPr>
          <w:sz w:val="22"/>
        </w:rPr>
        <w:t>a</w:t>
      </w:r>
      <w:r w:rsidR="00C35C08" w:rsidRPr="00512CEB">
        <w:rPr>
          <w:sz w:val="22"/>
        </w:rPr>
        <w:t>ssign</w:t>
      </w:r>
      <w:r w:rsidRPr="00512CEB">
        <w:rPr>
          <w:sz w:val="22"/>
        </w:rPr>
        <w:t>ing</w:t>
      </w:r>
      <w:r w:rsidR="00C35C08" w:rsidRPr="00512CEB">
        <w:rPr>
          <w:sz w:val="22"/>
        </w:rPr>
        <w:t xml:space="preserve"> VLANs to the active ports on S1.</w:t>
      </w:r>
    </w:p>
    <w:p w14:paraId="5E222797" w14:textId="77777777" w:rsidR="00512CEB" w:rsidRDefault="00512CEB" w:rsidP="00512CEB">
      <w:pPr>
        <w:pStyle w:val="SubStepAlpha"/>
        <w:numPr>
          <w:ilvl w:val="0"/>
          <w:numId w:val="0"/>
        </w:numPr>
        <w:ind w:left="720"/>
      </w:pPr>
    </w:p>
    <w:p w14:paraId="45464E99" w14:textId="03F160FB" w:rsidR="00C35C08" w:rsidRDefault="00C35C08" w:rsidP="00512CEB">
      <w:pPr>
        <w:pStyle w:val="SubStepAlpha"/>
        <w:numPr>
          <w:ilvl w:val="3"/>
          <w:numId w:val="27"/>
        </w:numPr>
      </w:pPr>
      <w:r>
        <w:t>Configure the interfaces as access ports and assign the VLANs as follows:</w:t>
      </w:r>
    </w:p>
    <w:p w14:paraId="35420D16" w14:textId="77777777" w:rsidR="00C35C08" w:rsidRDefault="00C35C08" w:rsidP="00C35C08">
      <w:pPr>
        <w:pStyle w:val="Bulletlevel2"/>
        <w:numPr>
          <w:ilvl w:val="0"/>
          <w:numId w:val="18"/>
        </w:numPr>
        <w:spacing w:before="120" w:after="0" w:line="240" w:lineRule="auto"/>
      </w:pPr>
      <w:r>
        <w:t xml:space="preserve">VLAN 15: </w:t>
      </w:r>
      <w:proofErr w:type="spellStart"/>
      <w:r>
        <w:t>FastEthernet</w:t>
      </w:r>
      <w:proofErr w:type="spellEnd"/>
      <w:r>
        <w:t xml:space="preserve"> 0/&lt;port number&gt;</w:t>
      </w:r>
    </w:p>
    <w:p w14:paraId="41FCE619" w14:textId="77777777" w:rsidR="00C35C08" w:rsidRDefault="00C35C08" w:rsidP="00C35C08">
      <w:pPr>
        <w:pStyle w:val="ConfigWindow"/>
      </w:pPr>
      <w:r>
        <w:t xml:space="preserve">Open </w:t>
      </w:r>
      <w:r w:rsidRPr="00C02682">
        <w:t>configuration window</w:t>
      </w:r>
    </w:p>
    <w:p w14:paraId="1E143682" w14:textId="4B2AA336" w:rsidR="00C35C08" w:rsidRPr="00663FAA" w:rsidRDefault="00C35C08" w:rsidP="00C35C08">
      <w:pPr>
        <w:pStyle w:val="CMD"/>
      </w:pPr>
      <w:r w:rsidRPr="00663FAA">
        <w:t>S</w:t>
      </w:r>
      <w:r w:rsidR="00512CEB">
        <w:t>1</w:t>
      </w:r>
      <w:r w:rsidRPr="00663FAA">
        <w:t xml:space="preserve">(config)# </w:t>
      </w:r>
      <w:r w:rsidRPr="00663FAA">
        <w:rPr>
          <w:b/>
        </w:rPr>
        <w:t>interface f0/</w:t>
      </w:r>
      <w:r>
        <w:rPr>
          <w:b/>
        </w:rPr>
        <w:t>&lt;port number&gt;    -</w:t>
      </w:r>
      <w:r w:rsidRPr="00164F0C">
        <w:rPr>
          <w:b/>
        </w:rPr>
        <w:sym w:font="Wingdings" w:char="F0E0"/>
      </w:r>
      <w:r>
        <w:rPr>
          <w:b/>
        </w:rPr>
        <w:t xml:space="preserve"> interface f0/12 for instance</w:t>
      </w:r>
    </w:p>
    <w:p w14:paraId="087BE283" w14:textId="2A2E3838" w:rsidR="00C35C08" w:rsidRDefault="00C35C08" w:rsidP="00C35C08">
      <w:pPr>
        <w:pStyle w:val="CMD"/>
      </w:pPr>
      <w:r w:rsidRPr="00663FAA">
        <w:t>S</w:t>
      </w:r>
      <w:r w:rsidR="00512CEB">
        <w:t>1</w:t>
      </w:r>
      <w:r w:rsidRPr="00663FAA">
        <w:t>(config-</w:t>
      </w:r>
      <w:proofErr w:type="gramStart"/>
      <w:r w:rsidRPr="00663FAA">
        <w:t>if)#</w:t>
      </w:r>
      <w:proofErr w:type="gramEnd"/>
      <w:r w:rsidRPr="00663FAA">
        <w:t xml:space="preserve"> </w:t>
      </w:r>
      <w:r w:rsidRPr="00663FAA">
        <w:rPr>
          <w:b/>
        </w:rPr>
        <w:t>switchport mode access</w:t>
      </w:r>
      <w:r w:rsidRPr="00663FAA">
        <w:t xml:space="preserve"> </w:t>
      </w:r>
    </w:p>
    <w:p w14:paraId="13AD616F" w14:textId="1D008D80" w:rsidR="00C35C08" w:rsidRDefault="00C35C08" w:rsidP="00C35C08">
      <w:pPr>
        <w:pStyle w:val="CMD"/>
      </w:pPr>
      <w:r w:rsidRPr="00663FAA">
        <w:t>S</w:t>
      </w:r>
      <w:r w:rsidR="00512CEB">
        <w:t>1</w:t>
      </w:r>
      <w:r w:rsidRPr="00663FAA">
        <w:t>(</w:t>
      </w:r>
      <w:proofErr w:type="spellStart"/>
      <w:r w:rsidRPr="00663FAA">
        <w:t>config</w:t>
      </w:r>
      <w:proofErr w:type="spellEnd"/>
      <w:r w:rsidRPr="00663FAA">
        <w:t>-</w:t>
      </w:r>
      <w:proofErr w:type="gramStart"/>
      <w:r w:rsidRPr="00663FAA">
        <w:t>if)#</w:t>
      </w:r>
      <w:proofErr w:type="gramEnd"/>
      <w:r w:rsidRPr="00663FAA">
        <w:t xml:space="preserve"> </w:t>
      </w:r>
      <w:proofErr w:type="spellStart"/>
      <w:r w:rsidRPr="00663FAA">
        <w:rPr>
          <w:b/>
        </w:rPr>
        <w:t>switchport</w:t>
      </w:r>
      <w:proofErr w:type="spellEnd"/>
      <w:r w:rsidRPr="00663FAA">
        <w:rPr>
          <w:b/>
        </w:rPr>
        <w:t xml:space="preserve"> access </w:t>
      </w:r>
      <w:proofErr w:type="spellStart"/>
      <w:r w:rsidRPr="00663FAA">
        <w:rPr>
          <w:b/>
        </w:rPr>
        <w:t>vlan</w:t>
      </w:r>
      <w:proofErr w:type="spellEnd"/>
      <w:r w:rsidRPr="00663FAA">
        <w:rPr>
          <w:b/>
        </w:rPr>
        <w:t xml:space="preserve"> 1</w:t>
      </w:r>
      <w:r>
        <w:rPr>
          <w:b/>
        </w:rPr>
        <w:t>5</w:t>
      </w:r>
      <w:r w:rsidRPr="00663FAA">
        <w:t xml:space="preserve"> </w:t>
      </w:r>
    </w:p>
    <w:p w14:paraId="7D7F8862" w14:textId="77777777" w:rsidR="00C35C08" w:rsidRPr="00663FAA" w:rsidRDefault="00C35C08" w:rsidP="00C35C08">
      <w:pPr>
        <w:pStyle w:val="SubStepAlpha"/>
        <w:numPr>
          <w:ilvl w:val="3"/>
          <w:numId w:val="15"/>
        </w:numPr>
      </w:pPr>
      <w:r>
        <w:t>Assign the remaining ports to the appropriate VLAN depending on the switch ports you used in your network design.</w:t>
      </w:r>
    </w:p>
    <w:p w14:paraId="20A0061F" w14:textId="77777777" w:rsidR="00C35C08" w:rsidRDefault="00C35C08" w:rsidP="00C35C08">
      <w:pPr>
        <w:pStyle w:val="Bulletlevel2"/>
        <w:numPr>
          <w:ilvl w:val="0"/>
          <w:numId w:val="18"/>
        </w:numPr>
        <w:spacing w:before="120" w:after="120" w:line="240" w:lineRule="auto"/>
      </w:pPr>
      <w:r>
        <w:t xml:space="preserve">VLAN 25: </w:t>
      </w:r>
      <w:proofErr w:type="spellStart"/>
      <w:r>
        <w:t>FastEthernet</w:t>
      </w:r>
      <w:proofErr w:type="spellEnd"/>
      <w:r>
        <w:t xml:space="preserve"> 0/&lt;port number&gt;</w:t>
      </w:r>
    </w:p>
    <w:p w14:paraId="3617AA1B" w14:textId="77777777" w:rsidR="00C35C08" w:rsidRDefault="00C35C08" w:rsidP="00C35C08">
      <w:pPr>
        <w:pStyle w:val="Bulletlevel2"/>
        <w:numPr>
          <w:ilvl w:val="0"/>
          <w:numId w:val="18"/>
        </w:numPr>
        <w:spacing w:before="120" w:after="120" w:line="240" w:lineRule="auto"/>
      </w:pPr>
      <w:r>
        <w:t xml:space="preserve">VLAN 35: </w:t>
      </w:r>
      <w:proofErr w:type="spellStart"/>
      <w:r>
        <w:t>FastEthernet</w:t>
      </w:r>
      <w:proofErr w:type="spellEnd"/>
      <w:r>
        <w:t xml:space="preserve"> 0/&lt;port number&gt;</w:t>
      </w:r>
    </w:p>
    <w:tbl>
      <w:tblPr>
        <w:tblStyle w:val="TableGrid"/>
        <w:tblW w:w="0" w:type="auto"/>
        <w:tblInd w:w="1080" w:type="dxa"/>
        <w:tblLook w:val="04A0" w:firstRow="1" w:lastRow="0" w:firstColumn="1" w:lastColumn="0" w:noHBand="0" w:noVBand="1"/>
      </w:tblPr>
      <w:tblGrid>
        <w:gridCol w:w="8990"/>
      </w:tblGrid>
      <w:tr w:rsidR="00C35C08" w14:paraId="578FC164" w14:textId="77777777" w:rsidTr="00B221DD">
        <w:tc>
          <w:tcPr>
            <w:tcW w:w="10070" w:type="dxa"/>
          </w:tcPr>
          <w:p w14:paraId="44E5954A" w14:textId="77777777" w:rsidR="00C35C08" w:rsidRDefault="00C35C08" w:rsidP="00B221DD">
            <w:pPr>
              <w:pStyle w:val="Bulletlevel2"/>
              <w:numPr>
                <w:ilvl w:val="0"/>
                <w:numId w:val="0"/>
              </w:numPr>
            </w:pPr>
          </w:p>
          <w:p w14:paraId="369D1CAA" w14:textId="4247F517" w:rsidR="00C35C08" w:rsidRDefault="008A2520" w:rsidP="00B221DD">
            <w:pPr>
              <w:pStyle w:val="Bulletlevel2"/>
              <w:numPr>
                <w:ilvl w:val="0"/>
                <w:numId w:val="0"/>
              </w:numPr>
              <w:rPr>
                <w:b/>
                <w:bCs/>
              </w:rPr>
            </w:pPr>
            <w:r w:rsidRPr="008A2520">
              <w:rPr>
                <w:b/>
                <w:bCs/>
              </w:rPr>
              <w:t xml:space="preserve">Assigning ports to </w:t>
            </w:r>
            <w:proofErr w:type="spellStart"/>
            <w:r w:rsidRPr="008A2520">
              <w:rPr>
                <w:b/>
                <w:bCs/>
              </w:rPr>
              <w:t>Vlans</w:t>
            </w:r>
            <w:proofErr w:type="spellEnd"/>
          </w:p>
          <w:p w14:paraId="4FED713E" w14:textId="57EC12FC" w:rsidR="008A2520" w:rsidRPr="008A2520" w:rsidRDefault="008A2520" w:rsidP="00B221DD">
            <w:pPr>
              <w:pStyle w:val="Bulletlevel2"/>
              <w:numPr>
                <w:ilvl w:val="0"/>
                <w:numId w:val="0"/>
              </w:numPr>
              <w:rPr>
                <w:b/>
                <w:bCs/>
              </w:rPr>
            </w:pPr>
            <w:r>
              <w:rPr>
                <w:noProof/>
              </w:rPr>
              <w:lastRenderedPageBreak/>
              <w:drawing>
                <wp:inline distT="0" distB="0" distL="0" distR="0" wp14:anchorId="16A1346D" wp14:editId="4164FC22">
                  <wp:extent cx="6400800" cy="5714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5714365"/>
                          </a:xfrm>
                          <a:prstGeom prst="rect">
                            <a:avLst/>
                          </a:prstGeom>
                        </pic:spPr>
                      </pic:pic>
                    </a:graphicData>
                  </a:graphic>
                </wp:inline>
              </w:drawing>
            </w:r>
          </w:p>
          <w:p w14:paraId="446164FF" w14:textId="77777777" w:rsidR="00C35C08" w:rsidRDefault="00C35C08" w:rsidP="00B221DD">
            <w:pPr>
              <w:pStyle w:val="Bulletlevel2"/>
              <w:numPr>
                <w:ilvl w:val="0"/>
                <w:numId w:val="0"/>
              </w:numPr>
            </w:pPr>
          </w:p>
          <w:p w14:paraId="676C702A" w14:textId="77777777" w:rsidR="00C35C08" w:rsidRDefault="00C35C08" w:rsidP="00B221DD">
            <w:pPr>
              <w:pStyle w:val="Bulletlevel2"/>
              <w:numPr>
                <w:ilvl w:val="0"/>
                <w:numId w:val="0"/>
              </w:numPr>
            </w:pPr>
          </w:p>
          <w:p w14:paraId="43131068" w14:textId="77777777" w:rsidR="00C35C08" w:rsidRDefault="00C35C08" w:rsidP="00B221DD">
            <w:pPr>
              <w:pStyle w:val="Bulletlevel2"/>
              <w:numPr>
                <w:ilvl w:val="0"/>
                <w:numId w:val="0"/>
              </w:numPr>
            </w:pPr>
          </w:p>
          <w:p w14:paraId="4D693129" w14:textId="77777777" w:rsidR="00C35C08" w:rsidRDefault="00C35C08" w:rsidP="00B221DD">
            <w:pPr>
              <w:pStyle w:val="Bulletlevel2"/>
              <w:numPr>
                <w:ilvl w:val="0"/>
                <w:numId w:val="0"/>
              </w:numPr>
            </w:pPr>
          </w:p>
        </w:tc>
      </w:tr>
    </w:tbl>
    <w:p w14:paraId="40FB0ED1" w14:textId="77777777" w:rsidR="00C35C08" w:rsidRDefault="00C35C08" w:rsidP="00C35C08">
      <w:pPr>
        <w:pStyle w:val="Bulletlevel2"/>
        <w:numPr>
          <w:ilvl w:val="0"/>
          <w:numId w:val="0"/>
        </w:numPr>
        <w:ind w:left="1080"/>
      </w:pPr>
    </w:p>
    <w:p w14:paraId="57F7DA4A" w14:textId="138B1E34" w:rsidR="00C35C08" w:rsidRDefault="00C35C08" w:rsidP="00512CEB">
      <w:pPr>
        <w:pStyle w:val="BodyTextL25"/>
        <w:numPr>
          <w:ilvl w:val="0"/>
          <w:numId w:val="25"/>
        </w:numPr>
      </w:pPr>
      <w:r>
        <w:t>Configure the interfaces as access ports and assign the VLANs for both S2 and S3 as per the topology above</w:t>
      </w:r>
      <w:r w:rsidR="00512CEB">
        <w:t xml:space="preserve"> and the addressing table</w:t>
      </w:r>
    </w:p>
    <w:tbl>
      <w:tblPr>
        <w:tblStyle w:val="TableGrid"/>
        <w:tblW w:w="0" w:type="auto"/>
        <w:tblInd w:w="360" w:type="dxa"/>
        <w:tblLook w:val="04A0" w:firstRow="1" w:lastRow="0" w:firstColumn="1" w:lastColumn="0" w:noHBand="0" w:noVBand="1"/>
      </w:tblPr>
      <w:tblGrid>
        <w:gridCol w:w="9710"/>
      </w:tblGrid>
      <w:tr w:rsidR="00C35C08" w14:paraId="32BCADE1" w14:textId="77777777" w:rsidTr="00B221DD">
        <w:tc>
          <w:tcPr>
            <w:tcW w:w="10070" w:type="dxa"/>
          </w:tcPr>
          <w:p w14:paraId="5A7E2E69" w14:textId="77777777" w:rsidR="00C35C08" w:rsidRDefault="00C35C08" w:rsidP="00B221DD">
            <w:pPr>
              <w:pStyle w:val="BodyTextL25"/>
              <w:ind w:left="0"/>
            </w:pPr>
          </w:p>
          <w:p w14:paraId="35C750B4" w14:textId="343952AC" w:rsidR="00C35C08" w:rsidRDefault="008A2520" w:rsidP="00B221DD">
            <w:pPr>
              <w:pStyle w:val="BodyTextL25"/>
              <w:ind w:left="0"/>
              <w:rPr>
                <w:b/>
                <w:bCs/>
              </w:rPr>
            </w:pPr>
            <w:r w:rsidRPr="008A2520">
              <w:rPr>
                <w:b/>
                <w:bCs/>
              </w:rPr>
              <w:t>Configuration for S2 and S3</w:t>
            </w:r>
            <w:r>
              <w:rPr>
                <w:b/>
                <w:bCs/>
              </w:rPr>
              <w:t xml:space="preserve"> </w:t>
            </w:r>
            <w:proofErr w:type="spellStart"/>
            <w:r>
              <w:rPr>
                <w:b/>
                <w:bCs/>
              </w:rPr>
              <w:t>Vlans</w:t>
            </w:r>
            <w:proofErr w:type="spellEnd"/>
          </w:p>
          <w:p w14:paraId="3048138C" w14:textId="71D11BDA" w:rsidR="008A2520" w:rsidRDefault="008A2520" w:rsidP="00B221DD">
            <w:pPr>
              <w:pStyle w:val="BodyTextL25"/>
              <w:ind w:left="0"/>
              <w:rPr>
                <w:b/>
                <w:bCs/>
              </w:rPr>
            </w:pPr>
            <w:r>
              <w:rPr>
                <w:noProof/>
              </w:rPr>
              <w:lastRenderedPageBreak/>
              <w:drawing>
                <wp:inline distT="0" distB="0" distL="0" distR="0" wp14:anchorId="7E266112" wp14:editId="2166D884">
                  <wp:extent cx="6400800" cy="5345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5345430"/>
                          </a:xfrm>
                          <a:prstGeom prst="rect">
                            <a:avLst/>
                          </a:prstGeom>
                        </pic:spPr>
                      </pic:pic>
                    </a:graphicData>
                  </a:graphic>
                </wp:inline>
              </w:drawing>
            </w:r>
          </w:p>
          <w:p w14:paraId="75F150F3" w14:textId="77777777" w:rsidR="008A2520" w:rsidRDefault="008A2520" w:rsidP="00B221DD">
            <w:pPr>
              <w:pStyle w:val="BodyTextL25"/>
              <w:ind w:left="0"/>
              <w:rPr>
                <w:b/>
                <w:bCs/>
              </w:rPr>
            </w:pPr>
          </w:p>
          <w:p w14:paraId="72C0250F" w14:textId="2D2B4F3A" w:rsidR="008A2520" w:rsidRPr="008A2520" w:rsidRDefault="008A2520" w:rsidP="00B221DD">
            <w:pPr>
              <w:pStyle w:val="BodyTextL25"/>
              <w:ind w:left="0"/>
              <w:rPr>
                <w:b/>
                <w:bCs/>
              </w:rPr>
            </w:pPr>
            <w:r>
              <w:rPr>
                <w:noProof/>
              </w:rPr>
              <w:lastRenderedPageBreak/>
              <w:drawing>
                <wp:inline distT="0" distB="0" distL="0" distR="0" wp14:anchorId="718B2FAC" wp14:editId="03B0BDE4">
                  <wp:extent cx="6400800" cy="5491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5491480"/>
                          </a:xfrm>
                          <a:prstGeom prst="rect">
                            <a:avLst/>
                          </a:prstGeom>
                        </pic:spPr>
                      </pic:pic>
                    </a:graphicData>
                  </a:graphic>
                </wp:inline>
              </w:drawing>
            </w:r>
          </w:p>
          <w:p w14:paraId="3A6FEC12" w14:textId="77777777" w:rsidR="00C35C08" w:rsidRDefault="00C35C08" w:rsidP="00B221DD">
            <w:pPr>
              <w:pStyle w:val="BodyTextL25"/>
              <w:ind w:left="0"/>
            </w:pPr>
          </w:p>
          <w:p w14:paraId="72C050D8" w14:textId="77777777" w:rsidR="00C35C08" w:rsidRDefault="00C35C08" w:rsidP="00B221DD">
            <w:pPr>
              <w:pStyle w:val="BodyTextL25"/>
              <w:ind w:left="0"/>
            </w:pPr>
          </w:p>
          <w:p w14:paraId="56EA544C" w14:textId="77777777" w:rsidR="00C35C08" w:rsidRDefault="00C35C08" w:rsidP="00B221DD">
            <w:pPr>
              <w:pStyle w:val="BodyTextL25"/>
              <w:ind w:left="0"/>
            </w:pPr>
          </w:p>
          <w:p w14:paraId="76B0BBC0" w14:textId="77777777" w:rsidR="00C35C08" w:rsidRDefault="00C35C08" w:rsidP="00B221DD">
            <w:pPr>
              <w:pStyle w:val="BodyTextL25"/>
              <w:ind w:left="0"/>
            </w:pPr>
          </w:p>
          <w:p w14:paraId="751FB446" w14:textId="77777777" w:rsidR="00C35C08" w:rsidRDefault="00C35C08" w:rsidP="00B221DD">
            <w:pPr>
              <w:pStyle w:val="BodyTextL25"/>
              <w:ind w:left="0"/>
            </w:pPr>
          </w:p>
          <w:p w14:paraId="5C53E7A0" w14:textId="77777777" w:rsidR="00C35C08" w:rsidRDefault="00C35C08" w:rsidP="00B221DD">
            <w:pPr>
              <w:pStyle w:val="BodyTextL25"/>
              <w:ind w:left="0"/>
            </w:pPr>
          </w:p>
          <w:p w14:paraId="19E9CB41" w14:textId="77777777" w:rsidR="00C35C08" w:rsidRDefault="00C35C08" w:rsidP="00B221DD">
            <w:pPr>
              <w:pStyle w:val="BodyTextL25"/>
              <w:ind w:left="0"/>
            </w:pPr>
          </w:p>
          <w:p w14:paraId="39274632" w14:textId="77777777" w:rsidR="00C35C08" w:rsidRDefault="00C35C08" w:rsidP="00B221DD">
            <w:pPr>
              <w:pStyle w:val="BodyTextL25"/>
              <w:ind w:left="0"/>
            </w:pPr>
          </w:p>
        </w:tc>
      </w:tr>
    </w:tbl>
    <w:p w14:paraId="0B674FAE" w14:textId="77777777" w:rsidR="00C35C08" w:rsidRDefault="00C35C08" w:rsidP="00C35C08">
      <w:pPr>
        <w:pStyle w:val="BodyTextL25"/>
      </w:pPr>
    </w:p>
    <w:p w14:paraId="6121FFF4" w14:textId="77777777" w:rsidR="001E6B62" w:rsidRDefault="001E6B62" w:rsidP="00C35C08">
      <w:pPr>
        <w:pStyle w:val="BodyTextL25"/>
      </w:pPr>
    </w:p>
    <w:p w14:paraId="4651EC7F" w14:textId="77777777" w:rsidR="001E6B62" w:rsidRDefault="001E6B62" w:rsidP="00C35C08">
      <w:pPr>
        <w:pStyle w:val="BodyTextL25"/>
      </w:pPr>
    </w:p>
    <w:p w14:paraId="15688FDE" w14:textId="422B90BC" w:rsidR="00C35C08" w:rsidRPr="00512CEB" w:rsidRDefault="00512CEB" w:rsidP="00512CEB">
      <w:pPr>
        <w:pStyle w:val="BodyTextL25"/>
        <w:numPr>
          <w:ilvl w:val="0"/>
          <w:numId w:val="25"/>
        </w:numPr>
        <w:rPr>
          <w:sz w:val="22"/>
        </w:rPr>
      </w:pPr>
      <w:r w:rsidRPr="00512CEB">
        <w:rPr>
          <w:sz w:val="22"/>
        </w:rPr>
        <w:lastRenderedPageBreak/>
        <w:t xml:space="preserve">How to assign </w:t>
      </w:r>
      <w:r w:rsidR="00C35C08" w:rsidRPr="00512CEB">
        <w:rPr>
          <w:sz w:val="22"/>
        </w:rPr>
        <w:t>the VOICE VLAN.</w:t>
      </w:r>
    </w:p>
    <w:p w14:paraId="67640054" w14:textId="77777777" w:rsidR="00C35C08" w:rsidRDefault="00C35C08" w:rsidP="00C35C08">
      <w:pPr>
        <w:pStyle w:val="BodyTextL25"/>
      </w:pPr>
      <w:r>
        <w:t xml:space="preserve">As shown in the topology, the S1 and S2 </w:t>
      </w:r>
      <w:proofErr w:type="spellStart"/>
      <w:r>
        <w:t>FastEthernet</w:t>
      </w:r>
      <w:proofErr w:type="spellEnd"/>
      <w:r>
        <w:t xml:space="preserve"> 0/&lt;port number&gt; interface connect to a Cisco IP Phone and LP2 and LP2 respectively. The IP phone contains an integrated three-port 10/100 switch. One port on the phone is labeled Switch and connects to F0/&lt;port&gt;. Another port on the phone is labeled PC and connects to the appropriate LP. The IP phone also has an internal port that connects to the IP phone functions.</w:t>
      </w:r>
    </w:p>
    <w:p w14:paraId="026D77B4" w14:textId="77777777" w:rsidR="00C35C08" w:rsidRDefault="00C35C08" w:rsidP="00C35C08">
      <w:pPr>
        <w:pStyle w:val="BodyTextL25"/>
      </w:pPr>
      <w:r>
        <w:t>The S2 F0/&lt;port&gt; interface must be configured to support user traffic to LP2 using VLAN 25 and voice traffic to the IP phone</w:t>
      </w:r>
      <w:r w:rsidRPr="00886CD1">
        <w:t xml:space="preserve"> </w:t>
      </w:r>
      <w:r>
        <w:t>using VLAN 45. The interface must also enable QoS and trust the Class of Service (</w:t>
      </w:r>
      <w:proofErr w:type="spellStart"/>
      <w:r>
        <w:t>CoS</w:t>
      </w:r>
      <w:proofErr w:type="spellEnd"/>
      <w:r>
        <w:t>) values assigned by the IP phone. IP voice traffic requires a minimum amount of throughput to support acceptable voice communication quality. This command helps the switchport to provide this minimum amount of throughput.</w:t>
      </w:r>
    </w:p>
    <w:p w14:paraId="3C95D80F" w14:textId="4521FBD0" w:rsidR="00C35C08" w:rsidRPr="00804AF8" w:rsidRDefault="00C35C08" w:rsidP="00C35C08">
      <w:pPr>
        <w:pStyle w:val="CMD"/>
      </w:pPr>
      <w:r w:rsidRPr="00804AF8">
        <w:t>S</w:t>
      </w:r>
      <w:r w:rsidR="00512CEB">
        <w:t>1</w:t>
      </w:r>
      <w:r w:rsidRPr="00804AF8">
        <w:t xml:space="preserve">(config)# </w:t>
      </w:r>
      <w:r w:rsidRPr="00804AF8">
        <w:rPr>
          <w:b/>
        </w:rPr>
        <w:t>interface f0/</w:t>
      </w:r>
      <w:r>
        <w:rPr>
          <w:b/>
        </w:rPr>
        <w:t xml:space="preserve">&lt;port number&gt; </w:t>
      </w:r>
      <w:r w:rsidRPr="005266C9">
        <w:rPr>
          <w:b/>
        </w:rPr>
        <w:sym w:font="Wingdings" w:char="F0E0"/>
      </w:r>
      <w:r>
        <w:rPr>
          <w:b/>
        </w:rPr>
        <w:t xml:space="preserve"> assign the appropriate port number </w:t>
      </w:r>
    </w:p>
    <w:p w14:paraId="5B8E7C9C" w14:textId="23C51ADE" w:rsidR="00C35C08" w:rsidRPr="00804AF8" w:rsidRDefault="00C35C08" w:rsidP="00C35C08">
      <w:pPr>
        <w:pStyle w:val="CMD"/>
      </w:pPr>
      <w:r w:rsidRPr="00804AF8">
        <w:t>S</w:t>
      </w:r>
      <w:r w:rsidR="00512CEB">
        <w:t>1</w:t>
      </w:r>
      <w:r w:rsidRPr="00804AF8">
        <w:t>(</w:t>
      </w:r>
      <w:proofErr w:type="spellStart"/>
      <w:r w:rsidRPr="00804AF8">
        <w:t>config</w:t>
      </w:r>
      <w:proofErr w:type="spellEnd"/>
      <w:r w:rsidRPr="00804AF8">
        <w:t>-</w:t>
      </w:r>
      <w:proofErr w:type="gramStart"/>
      <w:r w:rsidRPr="00804AF8">
        <w:t>if)#</w:t>
      </w:r>
      <w:proofErr w:type="gramEnd"/>
      <w:r w:rsidRPr="00804AF8">
        <w:t xml:space="preserve"> </w:t>
      </w:r>
      <w:proofErr w:type="spellStart"/>
      <w:r w:rsidRPr="00804AF8">
        <w:rPr>
          <w:b/>
        </w:rPr>
        <w:t>mls</w:t>
      </w:r>
      <w:proofErr w:type="spellEnd"/>
      <w:r w:rsidRPr="00804AF8">
        <w:rPr>
          <w:b/>
        </w:rPr>
        <w:t xml:space="preserve"> </w:t>
      </w:r>
      <w:proofErr w:type="spellStart"/>
      <w:r w:rsidRPr="00804AF8">
        <w:rPr>
          <w:b/>
        </w:rPr>
        <w:t>qos</w:t>
      </w:r>
      <w:proofErr w:type="spellEnd"/>
      <w:r w:rsidRPr="00804AF8">
        <w:rPr>
          <w:b/>
        </w:rPr>
        <w:t xml:space="preserve"> trust cos</w:t>
      </w:r>
    </w:p>
    <w:p w14:paraId="044F5041" w14:textId="50DAF904" w:rsidR="00C35C08" w:rsidRPr="00804AF8" w:rsidRDefault="00C35C08" w:rsidP="00C35C08">
      <w:pPr>
        <w:pStyle w:val="CMD"/>
      </w:pPr>
      <w:r w:rsidRPr="00804AF8">
        <w:t>S</w:t>
      </w:r>
      <w:r w:rsidR="00512CEB">
        <w:t>1</w:t>
      </w:r>
      <w:r w:rsidRPr="00804AF8">
        <w:t>(</w:t>
      </w:r>
      <w:proofErr w:type="spellStart"/>
      <w:r w:rsidRPr="00804AF8">
        <w:t>config</w:t>
      </w:r>
      <w:proofErr w:type="spellEnd"/>
      <w:r w:rsidRPr="00804AF8">
        <w:t>-</w:t>
      </w:r>
      <w:proofErr w:type="gramStart"/>
      <w:r w:rsidRPr="00804AF8">
        <w:t>if)#</w:t>
      </w:r>
      <w:proofErr w:type="gramEnd"/>
      <w:r w:rsidRPr="00804AF8">
        <w:t xml:space="preserve"> </w:t>
      </w:r>
      <w:proofErr w:type="spellStart"/>
      <w:r w:rsidRPr="00804AF8">
        <w:rPr>
          <w:b/>
        </w:rPr>
        <w:t>switchport</w:t>
      </w:r>
      <w:proofErr w:type="spellEnd"/>
      <w:r w:rsidRPr="00804AF8">
        <w:rPr>
          <w:b/>
        </w:rPr>
        <w:t xml:space="preserve"> voice </w:t>
      </w:r>
      <w:proofErr w:type="spellStart"/>
      <w:r w:rsidRPr="00804AF8">
        <w:rPr>
          <w:b/>
        </w:rPr>
        <w:t>vlan</w:t>
      </w:r>
      <w:proofErr w:type="spellEnd"/>
      <w:r w:rsidRPr="00804AF8">
        <w:rPr>
          <w:b/>
        </w:rPr>
        <w:t xml:space="preserve"> </w:t>
      </w:r>
      <w:r>
        <w:rPr>
          <w:b/>
        </w:rPr>
        <w:t>45</w:t>
      </w:r>
    </w:p>
    <w:p w14:paraId="5BE90A3E" w14:textId="5C65D371" w:rsidR="00512CEB" w:rsidRPr="00512CEB" w:rsidRDefault="00512CEB" w:rsidP="00512CEB">
      <w:pPr>
        <w:pStyle w:val="BodyTextL25"/>
        <w:numPr>
          <w:ilvl w:val="0"/>
          <w:numId w:val="25"/>
        </w:numPr>
      </w:pPr>
      <w:r w:rsidRPr="00512CEB">
        <w:rPr>
          <w:sz w:val="22"/>
        </w:rPr>
        <w:t>Now you are required to assign the VOICE VLAN on S2</w:t>
      </w:r>
    </w:p>
    <w:tbl>
      <w:tblPr>
        <w:tblStyle w:val="TableGrid"/>
        <w:tblW w:w="0" w:type="auto"/>
        <w:tblInd w:w="360" w:type="dxa"/>
        <w:tblLook w:val="04A0" w:firstRow="1" w:lastRow="0" w:firstColumn="1" w:lastColumn="0" w:noHBand="0" w:noVBand="1"/>
      </w:tblPr>
      <w:tblGrid>
        <w:gridCol w:w="9710"/>
      </w:tblGrid>
      <w:tr w:rsidR="00512CEB" w14:paraId="76FD5A51" w14:textId="77777777" w:rsidTr="00512CEB">
        <w:tc>
          <w:tcPr>
            <w:tcW w:w="10070" w:type="dxa"/>
          </w:tcPr>
          <w:p w14:paraId="4A7AAE65" w14:textId="77777777" w:rsidR="00512CEB" w:rsidRPr="00A02CBB" w:rsidRDefault="00512CEB" w:rsidP="00512CEB">
            <w:pPr>
              <w:pStyle w:val="BodyTextL25"/>
              <w:ind w:left="0"/>
              <w:rPr>
                <w:b/>
                <w:bCs/>
              </w:rPr>
            </w:pPr>
          </w:p>
          <w:p w14:paraId="78EFAEEC" w14:textId="2C764174" w:rsidR="00512CEB" w:rsidRDefault="00A02CBB" w:rsidP="00512CEB">
            <w:pPr>
              <w:pStyle w:val="BodyTextL25"/>
              <w:ind w:left="0"/>
              <w:rPr>
                <w:b/>
                <w:bCs/>
              </w:rPr>
            </w:pPr>
            <w:r w:rsidRPr="00A02CBB">
              <w:rPr>
                <w:b/>
                <w:bCs/>
              </w:rPr>
              <w:t xml:space="preserve">Assign Voice </w:t>
            </w:r>
            <w:proofErr w:type="spellStart"/>
            <w:r w:rsidRPr="00A02CBB">
              <w:rPr>
                <w:b/>
                <w:bCs/>
              </w:rPr>
              <w:t>Vlan</w:t>
            </w:r>
            <w:proofErr w:type="spellEnd"/>
            <w:r w:rsidRPr="00A02CBB">
              <w:rPr>
                <w:b/>
                <w:bCs/>
              </w:rPr>
              <w:t xml:space="preserve"> on S2 </w:t>
            </w:r>
          </w:p>
          <w:p w14:paraId="2752EC08" w14:textId="66BF1A5D" w:rsidR="00A02CBB" w:rsidRPr="00A02CBB" w:rsidRDefault="00A02CBB" w:rsidP="00512CEB">
            <w:pPr>
              <w:pStyle w:val="BodyTextL25"/>
              <w:ind w:left="0"/>
              <w:rPr>
                <w:b/>
                <w:bCs/>
              </w:rPr>
            </w:pPr>
            <w:r>
              <w:rPr>
                <w:noProof/>
              </w:rPr>
              <w:lastRenderedPageBreak/>
              <w:drawing>
                <wp:inline distT="0" distB="0" distL="0" distR="0" wp14:anchorId="4C635C38" wp14:editId="1AD5A28B">
                  <wp:extent cx="6400800" cy="5566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5566410"/>
                          </a:xfrm>
                          <a:prstGeom prst="rect">
                            <a:avLst/>
                          </a:prstGeom>
                        </pic:spPr>
                      </pic:pic>
                    </a:graphicData>
                  </a:graphic>
                </wp:inline>
              </w:drawing>
            </w:r>
          </w:p>
          <w:p w14:paraId="62223C59" w14:textId="77777777" w:rsidR="00512CEB" w:rsidRDefault="00512CEB" w:rsidP="00512CEB">
            <w:pPr>
              <w:pStyle w:val="BodyTextL25"/>
              <w:ind w:left="0"/>
            </w:pPr>
          </w:p>
          <w:p w14:paraId="70A9F5B6" w14:textId="77777777" w:rsidR="00512CEB" w:rsidRDefault="00512CEB" w:rsidP="00512CEB">
            <w:pPr>
              <w:pStyle w:val="BodyTextL25"/>
              <w:ind w:left="0"/>
            </w:pPr>
          </w:p>
          <w:p w14:paraId="2A4EEA8B" w14:textId="77777777" w:rsidR="00512CEB" w:rsidRDefault="00512CEB" w:rsidP="00512CEB">
            <w:pPr>
              <w:pStyle w:val="BodyTextL25"/>
              <w:ind w:left="0"/>
            </w:pPr>
          </w:p>
          <w:p w14:paraId="06A547A2" w14:textId="77777777" w:rsidR="00512CEB" w:rsidRDefault="00512CEB" w:rsidP="00512CEB">
            <w:pPr>
              <w:pStyle w:val="BodyTextL25"/>
              <w:ind w:left="0"/>
            </w:pPr>
          </w:p>
          <w:p w14:paraId="2C3B4906" w14:textId="77777777" w:rsidR="00512CEB" w:rsidRDefault="00512CEB" w:rsidP="00512CEB">
            <w:pPr>
              <w:pStyle w:val="BodyTextL25"/>
              <w:ind w:left="0"/>
            </w:pPr>
          </w:p>
          <w:p w14:paraId="09A4166F" w14:textId="046C5D7B" w:rsidR="00512CEB" w:rsidRDefault="00512CEB" w:rsidP="00512CEB">
            <w:pPr>
              <w:pStyle w:val="BodyTextL25"/>
              <w:ind w:left="0"/>
            </w:pPr>
          </w:p>
        </w:tc>
      </w:tr>
    </w:tbl>
    <w:p w14:paraId="496D8398" w14:textId="77777777" w:rsidR="00512CEB" w:rsidRPr="00512CEB" w:rsidRDefault="00512CEB" w:rsidP="00512CEB">
      <w:pPr>
        <w:pStyle w:val="BodyTextL25"/>
      </w:pPr>
    </w:p>
    <w:p w14:paraId="259B5FF9" w14:textId="77777777" w:rsidR="00A54B08" w:rsidRDefault="00A54B08">
      <w:pPr>
        <w:spacing w:before="0" w:after="0" w:line="240" w:lineRule="auto"/>
      </w:pPr>
      <w:r>
        <w:br w:type="page"/>
      </w:r>
    </w:p>
    <w:p w14:paraId="69A06683" w14:textId="3439B9D8" w:rsidR="00C35C08" w:rsidRDefault="00C35C08" w:rsidP="00A54B08">
      <w:pPr>
        <w:pStyle w:val="BodyTextL25"/>
        <w:numPr>
          <w:ilvl w:val="0"/>
          <w:numId w:val="25"/>
        </w:numPr>
      </w:pPr>
      <w:r w:rsidRPr="00A54B08">
        <w:rPr>
          <w:sz w:val="22"/>
        </w:rPr>
        <w:lastRenderedPageBreak/>
        <w:t>Previously</w:t>
      </w:r>
      <w:r>
        <w:t xml:space="preserve">, PCs that shared the same network could ping each other successfully. </w:t>
      </w:r>
    </w:p>
    <w:p w14:paraId="4989AE98" w14:textId="30401642" w:rsidR="00C35C08" w:rsidRDefault="00C35C08" w:rsidP="00A54B08">
      <w:pPr>
        <w:pStyle w:val="BodyTextL25"/>
        <w:numPr>
          <w:ilvl w:val="1"/>
          <w:numId w:val="25"/>
        </w:numPr>
      </w:pPr>
      <w:r w:rsidRPr="00A54B08">
        <w:rPr>
          <w:sz w:val="22"/>
        </w:rPr>
        <w:t>Study</w:t>
      </w:r>
      <w:r>
        <w:t xml:space="preserve"> the output of from the following command on </w:t>
      </w:r>
      <w:r>
        <w:rPr>
          <w:b/>
        </w:rPr>
        <w:t>S</w:t>
      </w:r>
      <w:r w:rsidR="00A54B08">
        <w:rPr>
          <w:b/>
        </w:rPr>
        <w:t>1</w:t>
      </w:r>
      <w:r>
        <w:t xml:space="preserve"> and answer the following questions based on your knowledge of </w:t>
      </w:r>
      <w:r w:rsidR="00A54B08">
        <w:t xml:space="preserve">the </w:t>
      </w:r>
      <w:r>
        <w:t>communication between VLANS. Pay close attention to the Gig0/1 port assignment.</w:t>
      </w:r>
    </w:p>
    <w:p w14:paraId="41FBD27D" w14:textId="7E89E78E" w:rsidR="00C35C08" w:rsidRDefault="00C35C08" w:rsidP="00C35C08">
      <w:pPr>
        <w:pStyle w:val="CMD"/>
      </w:pPr>
      <w:r>
        <w:t>S</w:t>
      </w:r>
      <w:r w:rsidR="00A54B08">
        <w:t>1</w:t>
      </w:r>
      <w:r>
        <w:t xml:space="preserve"># </w:t>
      </w:r>
      <w:r>
        <w:rPr>
          <w:b/>
        </w:rPr>
        <w:t xml:space="preserve">show </w:t>
      </w:r>
      <w:proofErr w:type="spellStart"/>
      <w:r>
        <w:rPr>
          <w:b/>
        </w:rPr>
        <w:t>vlan</w:t>
      </w:r>
      <w:proofErr w:type="spellEnd"/>
      <w:r>
        <w:rPr>
          <w:b/>
        </w:rPr>
        <w:t xml:space="preserve"> brief</w:t>
      </w:r>
    </w:p>
    <w:tbl>
      <w:tblPr>
        <w:tblStyle w:val="TableGrid"/>
        <w:tblW w:w="0" w:type="auto"/>
        <w:tblInd w:w="360" w:type="dxa"/>
        <w:tblLook w:val="04A0" w:firstRow="1" w:lastRow="0" w:firstColumn="1" w:lastColumn="0" w:noHBand="0" w:noVBand="1"/>
      </w:tblPr>
      <w:tblGrid>
        <w:gridCol w:w="9710"/>
      </w:tblGrid>
      <w:tr w:rsidR="00C35C08" w14:paraId="6A83D253" w14:textId="77777777" w:rsidTr="00B221DD">
        <w:tc>
          <w:tcPr>
            <w:tcW w:w="10070" w:type="dxa"/>
          </w:tcPr>
          <w:p w14:paraId="74C6D402" w14:textId="703E83A4" w:rsidR="00C35C08" w:rsidRPr="00A02CBB" w:rsidRDefault="00A02CBB" w:rsidP="00B221DD">
            <w:pPr>
              <w:pStyle w:val="BodyTextL25"/>
              <w:ind w:left="0"/>
              <w:rPr>
                <w:b/>
                <w:bCs/>
              </w:rPr>
            </w:pPr>
            <w:r w:rsidRPr="00A02CBB">
              <w:rPr>
                <w:b/>
                <w:bCs/>
              </w:rPr>
              <w:t>Based on S1 Output</w:t>
            </w:r>
          </w:p>
          <w:p w14:paraId="3C96107B" w14:textId="77777777" w:rsidR="00A02CBB" w:rsidRDefault="00A02CBB" w:rsidP="00A02CBB">
            <w:pPr>
              <w:pStyle w:val="NormalWeb"/>
              <w:spacing w:before="0" w:beforeAutospacing="0" w:after="0" w:afterAutospacing="0"/>
            </w:pPr>
            <w:r>
              <w:t>VLAN Name Status Ports</w:t>
            </w:r>
          </w:p>
          <w:p w14:paraId="64030A5C" w14:textId="77777777" w:rsidR="00A02CBB" w:rsidRDefault="00A02CBB" w:rsidP="00A02CBB">
            <w:pPr>
              <w:pStyle w:val="NormalWeb"/>
              <w:spacing w:before="0" w:beforeAutospacing="0" w:after="0" w:afterAutospacing="0"/>
            </w:pPr>
            <w:r>
              <w:t>---- -------------------------------- --------- -------------------------------</w:t>
            </w:r>
          </w:p>
          <w:p w14:paraId="63B156CB" w14:textId="77777777" w:rsidR="00A02CBB" w:rsidRDefault="00A02CBB" w:rsidP="00A02CBB">
            <w:pPr>
              <w:pStyle w:val="NormalWeb"/>
              <w:spacing w:before="0" w:beforeAutospacing="0" w:after="0" w:afterAutospacing="0"/>
            </w:pPr>
            <w:r>
              <w:t>1 default active Fa0/4, Fa0/5, Fa0/6, Fa0/7</w:t>
            </w:r>
          </w:p>
          <w:p w14:paraId="255B8EC0" w14:textId="77777777" w:rsidR="00A02CBB" w:rsidRDefault="00A02CBB" w:rsidP="00A02CBB">
            <w:pPr>
              <w:pStyle w:val="NormalWeb"/>
              <w:spacing w:before="0" w:beforeAutospacing="0" w:after="0" w:afterAutospacing="0"/>
            </w:pPr>
            <w:r>
              <w:t>Fa0/8, Fa0/9, Fa0/10, Fa0/11</w:t>
            </w:r>
          </w:p>
          <w:p w14:paraId="44802FE5" w14:textId="77777777" w:rsidR="00A02CBB" w:rsidRDefault="00A02CBB" w:rsidP="00A02CBB">
            <w:pPr>
              <w:pStyle w:val="NormalWeb"/>
              <w:spacing w:before="0" w:beforeAutospacing="0" w:after="0" w:afterAutospacing="0"/>
            </w:pPr>
            <w:r>
              <w:t>Fa0/12, Fa0/13, Fa0/14, Fa0/15</w:t>
            </w:r>
          </w:p>
          <w:p w14:paraId="04BA3D5C" w14:textId="77777777" w:rsidR="00A02CBB" w:rsidRDefault="00A02CBB" w:rsidP="00A02CBB">
            <w:pPr>
              <w:pStyle w:val="NormalWeb"/>
              <w:spacing w:before="0" w:beforeAutospacing="0" w:after="0" w:afterAutospacing="0"/>
            </w:pPr>
            <w:r>
              <w:t>Fa0/16, Fa0/17, Fa0/18, Fa0/19</w:t>
            </w:r>
          </w:p>
          <w:p w14:paraId="77D0ABBD" w14:textId="77777777" w:rsidR="00A02CBB" w:rsidRDefault="00A02CBB" w:rsidP="00A02CBB">
            <w:pPr>
              <w:pStyle w:val="NormalWeb"/>
              <w:spacing w:before="0" w:beforeAutospacing="0" w:after="0" w:afterAutospacing="0"/>
            </w:pPr>
            <w:r>
              <w:t>Fa0/20, Fa0/21, Fa0/22, Fa0/23</w:t>
            </w:r>
          </w:p>
          <w:p w14:paraId="1B597024" w14:textId="77777777" w:rsidR="00A02CBB" w:rsidRDefault="00A02CBB" w:rsidP="00A02CBB">
            <w:pPr>
              <w:pStyle w:val="NormalWeb"/>
              <w:spacing w:before="0" w:beforeAutospacing="0" w:after="0" w:afterAutospacing="0"/>
            </w:pPr>
            <w:r>
              <w:t>Fa0/24, Gig0/1, Gig0/2</w:t>
            </w:r>
          </w:p>
          <w:p w14:paraId="512FDFEE" w14:textId="77777777" w:rsidR="00A02CBB" w:rsidRDefault="00A02CBB" w:rsidP="00A02CBB">
            <w:pPr>
              <w:pStyle w:val="NormalWeb"/>
              <w:spacing w:before="0" w:beforeAutospacing="0" w:after="0" w:afterAutospacing="0"/>
            </w:pPr>
            <w:r>
              <w:t>15 Staff-</w:t>
            </w:r>
            <w:proofErr w:type="spellStart"/>
            <w:r>
              <w:t>Alzaabi</w:t>
            </w:r>
            <w:proofErr w:type="spellEnd"/>
            <w:r>
              <w:t xml:space="preserve"> active Fa0/1</w:t>
            </w:r>
          </w:p>
          <w:p w14:paraId="34AE98E9" w14:textId="5CF5569B" w:rsidR="00A02CBB" w:rsidRDefault="00B96BF3" w:rsidP="00A02CBB">
            <w:pPr>
              <w:pStyle w:val="NormalWeb"/>
              <w:spacing w:before="0" w:beforeAutospacing="0" w:after="0" w:afterAutospacing="0"/>
            </w:pPr>
            <w:r>
              <w:t>25 Student-Rashi</w:t>
            </w:r>
            <w:r w:rsidR="00A02CBB">
              <w:t>d active Fa0/2</w:t>
            </w:r>
          </w:p>
          <w:p w14:paraId="292CE841" w14:textId="77777777" w:rsidR="00A02CBB" w:rsidRDefault="00A02CBB" w:rsidP="00A02CBB">
            <w:pPr>
              <w:pStyle w:val="NormalWeb"/>
              <w:spacing w:before="0" w:beforeAutospacing="0" w:after="0" w:afterAutospacing="0"/>
            </w:pPr>
            <w:r>
              <w:t>35 Guest(Default) active Fa0/3</w:t>
            </w:r>
          </w:p>
          <w:p w14:paraId="3AD6D5A3" w14:textId="77777777" w:rsidR="00A02CBB" w:rsidRDefault="00A02CBB" w:rsidP="00A02CBB">
            <w:pPr>
              <w:pStyle w:val="NormalWeb"/>
              <w:spacing w:before="0" w:beforeAutospacing="0" w:after="0" w:afterAutospacing="0"/>
            </w:pPr>
            <w:r>
              <w:t>45 VOICE active Fa0/3</w:t>
            </w:r>
            <w:bookmarkStart w:id="1" w:name="_GoBack"/>
            <w:bookmarkEnd w:id="1"/>
          </w:p>
          <w:p w14:paraId="5ECEA7C1" w14:textId="77777777" w:rsidR="00A02CBB" w:rsidRDefault="00A02CBB" w:rsidP="00A02CBB">
            <w:pPr>
              <w:pStyle w:val="NormalWeb"/>
              <w:spacing w:before="0" w:beforeAutospacing="0" w:after="0" w:afterAutospacing="0"/>
            </w:pPr>
            <w:r>
              <w:t xml:space="preserve">75 Management active </w:t>
            </w:r>
          </w:p>
          <w:p w14:paraId="39067347" w14:textId="77777777" w:rsidR="00A02CBB" w:rsidRDefault="00A02CBB" w:rsidP="00A02CBB">
            <w:pPr>
              <w:pStyle w:val="NormalWeb"/>
              <w:spacing w:before="0" w:beforeAutospacing="0" w:after="0" w:afterAutospacing="0"/>
            </w:pPr>
            <w:r>
              <w:t xml:space="preserve">1002 </w:t>
            </w:r>
            <w:proofErr w:type="spellStart"/>
            <w:r>
              <w:t>fddi</w:t>
            </w:r>
            <w:proofErr w:type="spellEnd"/>
            <w:r>
              <w:t xml:space="preserve">-default active </w:t>
            </w:r>
          </w:p>
          <w:p w14:paraId="47812E4E" w14:textId="77777777" w:rsidR="00A02CBB" w:rsidRDefault="00A02CBB" w:rsidP="00A02CBB">
            <w:pPr>
              <w:pStyle w:val="NormalWeb"/>
              <w:spacing w:before="0" w:beforeAutospacing="0" w:after="0" w:afterAutospacing="0"/>
            </w:pPr>
            <w:r>
              <w:t xml:space="preserve">1003 token-ring-default active </w:t>
            </w:r>
          </w:p>
          <w:p w14:paraId="41DA3310" w14:textId="77777777" w:rsidR="00A02CBB" w:rsidRDefault="00A02CBB" w:rsidP="00A02CBB">
            <w:pPr>
              <w:pStyle w:val="NormalWeb"/>
              <w:spacing w:before="0" w:beforeAutospacing="0" w:after="0" w:afterAutospacing="0"/>
            </w:pPr>
            <w:r>
              <w:t xml:space="preserve">1004 </w:t>
            </w:r>
            <w:proofErr w:type="spellStart"/>
            <w:r>
              <w:t>fddinet</w:t>
            </w:r>
            <w:proofErr w:type="spellEnd"/>
            <w:r>
              <w:t xml:space="preserve">-default active </w:t>
            </w:r>
          </w:p>
          <w:p w14:paraId="0AC03F53" w14:textId="6AE5C6A6" w:rsidR="00C35C08" w:rsidRDefault="00A02CBB" w:rsidP="00A02CBB">
            <w:pPr>
              <w:pStyle w:val="BodyTextL25"/>
              <w:ind w:left="0"/>
            </w:pPr>
            <w:r>
              <w:t xml:space="preserve">1005 </w:t>
            </w:r>
            <w:proofErr w:type="spellStart"/>
            <w:r>
              <w:t>trnet</w:t>
            </w:r>
            <w:proofErr w:type="spellEnd"/>
            <w:r>
              <w:t>-default active</w:t>
            </w:r>
          </w:p>
          <w:p w14:paraId="78100D34" w14:textId="77777777" w:rsidR="00A02CBB" w:rsidRDefault="00A02CBB" w:rsidP="00A02CBB">
            <w:pPr>
              <w:pStyle w:val="BodyTextL25"/>
              <w:ind w:left="0"/>
            </w:pPr>
          </w:p>
          <w:p w14:paraId="574711CF" w14:textId="636EB17C" w:rsidR="00A02CBB" w:rsidRPr="00A02CBB" w:rsidRDefault="00A02CBB" w:rsidP="00A02CBB">
            <w:pPr>
              <w:pStyle w:val="BodyTextL25"/>
              <w:ind w:left="0"/>
              <w:rPr>
                <w:b/>
                <w:bCs/>
              </w:rPr>
            </w:pPr>
            <w:r w:rsidRPr="00A02CBB">
              <w:rPr>
                <w:b/>
                <w:bCs/>
              </w:rPr>
              <w:t>Answers</w:t>
            </w:r>
          </w:p>
          <w:p w14:paraId="338FBF2A" w14:textId="77777777" w:rsidR="00A02CBB" w:rsidRDefault="00A02CBB" w:rsidP="00A02CBB">
            <w:pPr>
              <w:pStyle w:val="BodyTextL25"/>
              <w:ind w:left="0"/>
            </w:pPr>
            <w:r>
              <w:t>There are 6 VLANs designed on the switch.</w:t>
            </w:r>
          </w:p>
          <w:p w14:paraId="2CA57F08" w14:textId="77777777" w:rsidR="00A02CBB" w:rsidRDefault="00A02CBB" w:rsidP="00A02CBB">
            <w:pPr>
              <w:pStyle w:val="BodyTextL25"/>
              <w:ind w:left="0"/>
            </w:pPr>
            <w:r>
              <w:t>Ports Fa0/4 to Fa0/23 and Gig0/1 and Gig0/2 are individuals from VLAN 1.</w:t>
            </w:r>
          </w:p>
          <w:p w14:paraId="64072867" w14:textId="77777777" w:rsidR="00A02CBB" w:rsidRDefault="00A02CBB" w:rsidP="00A02CBB">
            <w:pPr>
              <w:pStyle w:val="BodyTextL25"/>
              <w:ind w:left="0"/>
            </w:pPr>
            <w:r>
              <w:t>Port Fa0/3 is an individual from VLAN 45.</w:t>
            </w:r>
          </w:p>
          <w:p w14:paraId="01A5D0BD" w14:textId="77777777" w:rsidR="00A02CBB" w:rsidRDefault="00A02CBB" w:rsidP="00A02CBB">
            <w:pPr>
              <w:pStyle w:val="BodyTextL25"/>
              <w:ind w:left="0"/>
            </w:pPr>
            <w:r>
              <w:t>VLAN 45 is utilized for voice traffic.</w:t>
            </w:r>
          </w:p>
          <w:p w14:paraId="0C4A0A87" w14:textId="262C1566" w:rsidR="00C35C08" w:rsidRDefault="00A02CBB" w:rsidP="00A02CBB">
            <w:pPr>
              <w:pStyle w:val="BodyTextL25"/>
              <w:ind w:left="0"/>
            </w:pPr>
            <w:r>
              <w:t xml:space="preserve"> Ports Gig0/1 and Gig0/2 are assigned to the default VLAN</w:t>
            </w:r>
          </w:p>
          <w:p w14:paraId="0F829970" w14:textId="77777777" w:rsidR="00C35C08" w:rsidRDefault="00C35C08" w:rsidP="00B221DD">
            <w:pPr>
              <w:pStyle w:val="BodyTextL25"/>
              <w:ind w:left="0"/>
            </w:pPr>
          </w:p>
          <w:p w14:paraId="2045209A" w14:textId="77777777" w:rsidR="00C35C08" w:rsidRDefault="00C35C08" w:rsidP="00B221DD">
            <w:pPr>
              <w:pStyle w:val="BodyTextL25"/>
              <w:ind w:left="0"/>
            </w:pPr>
          </w:p>
          <w:p w14:paraId="17006F4B" w14:textId="77777777" w:rsidR="00C35C08" w:rsidRDefault="00C35C08" w:rsidP="00B221DD">
            <w:pPr>
              <w:pStyle w:val="BodyTextL25"/>
              <w:ind w:left="0"/>
            </w:pPr>
          </w:p>
          <w:p w14:paraId="06BA3E55" w14:textId="77777777" w:rsidR="00C35C08" w:rsidRDefault="00C35C08" w:rsidP="00B221DD">
            <w:pPr>
              <w:pStyle w:val="BodyTextL25"/>
              <w:ind w:left="0"/>
            </w:pPr>
          </w:p>
          <w:p w14:paraId="4335301E" w14:textId="77777777" w:rsidR="00C35C08" w:rsidRDefault="00C35C08" w:rsidP="00B221DD">
            <w:pPr>
              <w:pStyle w:val="BodyTextL25"/>
              <w:ind w:left="0"/>
            </w:pPr>
          </w:p>
        </w:tc>
      </w:tr>
    </w:tbl>
    <w:p w14:paraId="5E28BBC7" w14:textId="77777777" w:rsidR="00C35C08" w:rsidRDefault="00C35C08" w:rsidP="00C35C08">
      <w:pPr>
        <w:pStyle w:val="BodyTextL25"/>
      </w:pPr>
    </w:p>
    <w:p w14:paraId="2479052D" w14:textId="77777777" w:rsidR="003A0D67" w:rsidRDefault="003A0D67" w:rsidP="00C35C08">
      <w:pPr>
        <w:pStyle w:val="BodyTextL25"/>
      </w:pPr>
    </w:p>
    <w:p w14:paraId="0D92897B" w14:textId="77777777" w:rsidR="003A0D67" w:rsidRDefault="003A0D67" w:rsidP="00C35C08">
      <w:pPr>
        <w:pStyle w:val="BodyTextL25"/>
      </w:pPr>
    </w:p>
    <w:p w14:paraId="20EBF53A" w14:textId="77777777" w:rsidR="003A0D67" w:rsidRDefault="003A0D67" w:rsidP="00C35C08">
      <w:pPr>
        <w:pStyle w:val="BodyTextL25"/>
      </w:pPr>
    </w:p>
    <w:p w14:paraId="78B52894" w14:textId="77777777" w:rsidR="003A0D67" w:rsidRDefault="003A0D67" w:rsidP="00C35C08">
      <w:pPr>
        <w:pStyle w:val="BodyTextL25"/>
      </w:pPr>
    </w:p>
    <w:p w14:paraId="5BB8A446" w14:textId="509AF8D1" w:rsidR="00C35C08" w:rsidRDefault="00C35C08" w:rsidP="00A54B08">
      <w:pPr>
        <w:pStyle w:val="BodyTextL25"/>
        <w:numPr>
          <w:ilvl w:val="1"/>
          <w:numId w:val="25"/>
        </w:numPr>
      </w:pPr>
      <w:r w:rsidRPr="00A54B08">
        <w:rPr>
          <w:sz w:val="22"/>
        </w:rPr>
        <w:lastRenderedPageBreak/>
        <w:t>Issue</w:t>
      </w:r>
      <w:r>
        <w:t xml:space="preserve"> a ping command from LP</w:t>
      </w:r>
      <w:r w:rsidR="00A54B08">
        <w:t>8</w:t>
      </w:r>
      <w:r>
        <w:t xml:space="preserve"> and LP6. Show the output and explain your observation. </w:t>
      </w:r>
    </w:p>
    <w:tbl>
      <w:tblPr>
        <w:tblStyle w:val="TableGrid"/>
        <w:tblW w:w="0" w:type="auto"/>
        <w:tblInd w:w="360" w:type="dxa"/>
        <w:tblLook w:val="04A0" w:firstRow="1" w:lastRow="0" w:firstColumn="1" w:lastColumn="0" w:noHBand="0" w:noVBand="1"/>
      </w:tblPr>
      <w:tblGrid>
        <w:gridCol w:w="9710"/>
      </w:tblGrid>
      <w:tr w:rsidR="00C35C08" w14:paraId="206CCDE4" w14:textId="77777777" w:rsidTr="00B221DD">
        <w:tc>
          <w:tcPr>
            <w:tcW w:w="10070" w:type="dxa"/>
          </w:tcPr>
          <w:p w14:paraId="5582E93F" w14:textId="77777777" w:rsidR="00C35C08" w:rsidRDefault="00C35C08" w:rsidP="00B221DD">
            <w:pPr>
              <w:pStyle w:val="BodyTextL25"/>
              <w:ind w:left="0"/>
            </w:pPr>
          </w:p>
          <w:p w14:paraId="1A3AEB3C" w14:textId="20CA2F35" w:rsidR="00C35C08" w:rsidRDefault="003A0D67" w:rsidP="00B221DD">
            <w:pPr>
              <w:pStyle w:val="BodyTextL25"/>
              <w:ind w:left="0"/>
            </w:pPr>
            <w:r>
              <w:rPr>
                <w:noProof/>
              </w:rPr>
              <w:drawing>
                <wp:inline distT="0" distB="0" distL="0" distR="0" wp14:anchorId="0781D52E" wp14:editId="1ADBFFC8">
                  <wp:extent cx="6400800" cy="6064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6064885"/>
                          </a:xfrm>
                          <a:prstGeom prst="rect">
                            <a:avLst/>
                          </a:prstGeom>
                        </pic:spPr>
                      </pic:pic>
                    </a:graphicData>
                  </a:graphic>
                </wp:inline>
              </w:drawing>
            </w:r>
          </w:p>
          <w:p w14:paraId="615F0C00" w14:textId="77777777" w:rsidR="00C35C08" w:rsidRDefault="00C35C08" w:rsidP="00B221DD">
            <w:pPr>
              <w:pStyle w:val="BodyTextL25"/>
              <w:ind w:left="0"/>
            </w:pPr>
          </w:p>
          <w:p w14:paraId="165C467A" w14:textId="77777777" w:rsidR="00C35C08" w:rsidRDefault="00C35C08" w:rsidP="00B221DD">
            <w:pPr>
              <w:pStyle w:val="BodyTextL25"/>
              <w:ind w:left="0"/>
            </w:pPr>
          </w:p>
          <w:p w14:paraId="6D086E11" w14:textId="77777777" w:rsidR="00C35C08" w:rsidRDefault="00C35C08" w:rsidP="00B221DD">
            <w:pPr>
              <w:pStyle w:val="BodyTextL25"/>
              <w:ind w:left="0"/>
            </w:pPr>
          </w:p>
          <w:p w14:paraId="77736168" w14:textId="77777777" w:rsidR="00C35C08" w:rsidRDefault="00C35C08" w:rsidP="00B221DD">
            <w:pPr>
              <w:pStyle w:val="BodyTextL25"/>
              <w:ind w:left="0"/>
            </w:pPr>
          </w:p>
        </w:tc>
      </w:tr>
    </w:tbl>
    <w:p w14:paraId="2E5D000A" w14:textId="0AEB512E" w:rsidR="00C35C08" w:rsidRPr="00186300" w:rsidRDefault="00C35C08" w:rsidP="00C35C08">
      <w:pPr>
        <w:pStyle w:val="Heading4"/>
      </w:pPr>
    </w:p>
    <w:p w14:paraId="40D756A0" w14:textId="77777777" w:rsidR="00C35C08" w:rsidRDefault="00C35C08" w:rsidP="00A54B08">
      <w:pPr>
        <w:pStyle w:val="BodyTextL25"/>
        <w:numPr>
          <w:ilvl w:val="1"/>
          <w:numId w:val="25"/>
        </w:numPr>
      </w:pPr>
      <w:r>
        <w:t>If there are any problems in the ping command above? What could be done to resolve the issue?</w:t>
      </w:r>
    </w:p>
    <w:tbl>
      <w:tblPr>
        <w:tblStyle w:val="TableGrid"/>
        <w:tblW w:w="0" w:type="auto"/>
        <w:tblInd w:w="360" w:type="dxa"/>
        <w:tblLook w:val="04A0" w:firstRow="1" w:lastRow="0" w:firstColumn="1" w:lastColumn="0" w:noHBand="0" w:noVBand="1"/>
      </w:tblPr>
      <w:tblGrid>
        <w:gridCol w:w="9710"/>
      </w:tblGrid>
      <w:tr w:rsidR="00C35C08" w:rsidRPr="008278E5" w14:paraId="1F21A1C2" w14:textId="77777777" w:rsidTr="00B221DD">
        <w:tc>
          <w:tcPr>
            <w:tcW w:w="10070" w:type="dxa"/>
          </w:tcPr>
          <w:p w14:paraId="20230D8C" w14:textId="2CBC55F8" w:rsidR="00C35C08" w:rsidRPr="008278E5" w:rsidRDefault="00C35C08" w:rsidP="00B221DD">
            <w:pPr>
              <w:pStyle w:val="AnswerLineL25"/>
              <w:ind w:left="0"/>
              <w:rPr>
                <w:b w:val="0"/>
                <w:i w:val="0"/>
              </w:rPr>
            </w:pPr>
          </w:p>
          <w:p w14:paraId="7BCB6A07" w14:textId="44589320" w:rsidR="00C35C08" w:rsidRPr="008278E5" w:rsidRDefault="003A0D67" w:rsidP="003A0D67">
            <w:pPr>
              <w:pStyle w:val="BodyTextL25"/>
              <w:tabs>
                <w:tab w:val="left" w:pos="4260"/>
              </w:tabs>
            </w:pPr>
            <w:r>
              <w:t xml:space="preserve">Because LP8 </w:t>
            </w:r>
            <w:proofErr w:type="gramStart"/>
            <w:r>
              <w:t xml:space="preserve">is  </w:t>
            </w:r>
            <w:proofErr w:type="spellStart"/>
            <w:r>
              <w:t>Vlan</w:t>
            </w:r>
            <w:proofErr w:type="spellEnd"/>
            <w:proofErr w:type="gramEnd"/>
            <w:r>
              <w:t xml:space="preserve">  25 and LP6 is a part of </w:t>
            </w:r>
            <w:proofErr w:type="spellStart"/>
            <w:r>
              <w:t>Vlan</w:t>
            </w:r>
            <w:proofErr w:type="spellEnd"/>
            <w:r>
              <w:t xml:space="preserve"> 35 different </w:t>
            </w:r>
            <w:proofErr w:type="spellStart"/>
            <w:r>
              <w:t>vlans</w:t>
            </w:r>
            <w:proofErr w:type="spellEnd"/>
            <w:r>
              <w:t xml:space="preserve"> cannot ping with each other same </w:t>
            </w:r>
            <w:proofErr w:type="spellStart"/>
            <w:r>
              <w:t>Vlans</w:t>
            </w:r>
            <w:proofErr w:type="spellEnd"/>
            <w:r>
              <w:t xml:space="preserve"> are ping with each other successfully.</w:t>
            </w:r>
          </w:p>
          <w:p w14:paraId="45AF9B42" w14:textId="4207981D" w:rsidR="00C35C08" w:rsidRPr="008278E5" w:rsidRDefault="00E6405A" w:rsidP="00B221DD">
            <w:pPr>
              <w:pStyle w:val="BodyTextL25"/>
            </w:pPr>
            <w:r>
              <w:t xml:space="preserve">The only solution for this issue is to make bath LPs same </w:t>
            </w:r>
            <w:proofErr w:type="spellStart"/>
            <w:r>
              <w:t>Vlan</w:t>
            </w:r>
            <w:proofErr w:type="spellEnd"/>
            <w:r>
              <w:t xml:space="preserve"> part.</w:t>
            </w:r>
          </w:p>
          <w:p w14:paraId="7CE4119C" w14:textId="77777777" w:rsidR="00C35C08" w:rsidRPr="008278E5" w:rsidRDefault="00C35C08" w:rsidP="00B221DD">
            <w:pPr>
              <w:pStyle w:val="BodyTextL25"/>
            </w:pPr>
          </w:p>
          <w:p w14:paraId="54847752" w14:textId="77777777" w:rsidR="00C35C08" w:rsidRPr="008278E5" w:rsidRDefault="00C35C08" w:rsidP="00B221DD">
            <w:pPr>
              <w:pStyle w:val="BodyTextL25"/>
            </w:pPr>
          </w:p>
          <w:p w14:paraId="78E2631F" w14:textId="77777777" w:rsidR="00C35C08" w:rsidRPr="008278E5" w:rsidRDefault="00C35C08" w:rsidP="00B221DD">
            <w:pPr>
              <w:pStyle w:val="BodyTextL25"/>
            </w:pPr>
          </w:p>
          <w:p w14:paraId="20019067" w14:textId="77777777" w:rsidR="00C35C08" w:rsidRPr="008278E5" w:rsidRDefault="00C35C08" w:rsidP="00B221DD">
            <w:pPr>
              <w:pStyle w:val="BodyTextL25"/>
            </w:pPr>
          </w:p>
          <w:p w14:paraId="0C15A537" w14:textId="77777777" w:rsidR="00C35C08" w:rsidRPr="008278E5" w:rsidRDefault="00C35C08" w:rsidP="00A54B08">
            <w:pPr>
              <w:pStyle w:val="BodyTextL25"/>
              <w:ind w:left="0"/>
            </w:pPr>
          </w:p>
          <w:p w14:paraId="356FDA97" w14:textId="77777777" w:rsidR="00C35C08" w:rsidRPr="008278E5" w:rsidRDefault="00C35C08" w:rsidP="00B221DD">
            <w:pPr>
              <w:pStyle w:val="BodyTextL25"/>
            </w:pPr>
          </w:p>
        </w:tc>
      </w:tr>
    </w:tbl>
    <w:p w14:paraId="1E4F9AED" w14:textId="4D73B087" w:rsidR="00E974BA" w:rsidRDefault="00E974BA" w:rsidP="00C35C08">
      <w:pPr>
        <w:pStyle w:val="ListParagraph"/>
        <w:spacing w:after="120" w:line="360" w:lineRule="auto"/>
        <w:rPr>
          <w:rFonts w:cs="Arial"/>
          <w:sz w:val="24"/>
          <w:szCs w:val="28"/>
        </w:rPr>
      </w:pPr>
    </w:p>
    <w:p w14:paraId="42712321" w14:textId="77777777" w:rsidR="00A54B08" w:rsidRPr="00A54B08" w:rsidRDefault="00A54B08" w:rsidP="00A54B08">
      <w:pPr>
        <w:pStyle w:val="BodyTextL25"/>
        <w:numPr>
          <w:ilvl w:val="1"/>
          <w:numId w:val="25"/>
        </w:numPr>
        <w:rPr>
          <w:rFonts w:cs="Arial"/>
          <w:szCs w:val="20"/>
        </w:rPr>
      </w:pPr>
      <w:r w:rsidRPr="00A54B08">
        <w:rPr>
          <w:szCs w:val="20"/>
        </w:rPr>
        <w:t>Now</w:t>
      </w:r>
      <w:r w:rsidRPr="00A54B08">
        <w:rPr>
          <w:rFonts w:cs="Arial"/>
          <w:szCs w:val="20"/>
        </w:rPr>
        <w:t xml:space="preserve"> issue the ping command from LP2 and LP5 and observe the output</w:t>
      </w:r>
    </w:p>
    <w:tbl>
      <w:tblPr>
        <w:tblStyle w:val="TableGrid"/>
        <w:tblW w:w="0" w:type="auto"/>
        <w:tblLook w:val="04A0" w:firstRow="1" w:lastRow="0" w:firstColumn="1" w:lastColumn="0" w:noHBand="0" w:noVBand="1"/>
      </w:tblPr>
      <w:tblGrid>
        <w:gridCol w:w="10070"/>
      </w:tblGrid>
      <w:tr w:rsidR="00A54B08" w14:paraId="7AFE7B2F" w14:textId="77777777" w:rsidTr="00A54B08">
        <w:tc>
          <w:tcPr>
            <w:tcW w:w="10070" w:type="dxa"/>
          </w:tcPr>
          <w:p w14:paraId="241796AD" w14:textId="77777777" w:rsidR="00A54B08" w:rsidRDefault="00A54B08">
            <w:pPr>
              <w:spacing w:before="0" w:after="0" w:line="240" w:lineRule="auto"/>
              <w:rPr>
                <w:rFonts w:cs="Arial"/>
                <w:sz w:val="24"/>
                <w:szCs w:val="28"/>
              </w:rPr>
            </w:pPr>
          </w:p>
          <w:p w14:paraId="5FBF3554" w14:textId="55AB7751" w:rsidR="00A54B08" w:rsidRDefault="00E6405A">
            <w:pPr>
              <w:spacing w:before="0" w:after="0" w:line="240" w:lineRule="auto"/>
              <w:rPr>
                <w:rFonts w:cs="Arial"/>
                <w:sz w:val="24"/>
                <w:szCs w:val="28"/>
              </w:rPr>
            </w:pPr>
            <w:r>
              <w:rPr>
                <w:rFonts w:cs="Arial"/>
                <w:sz w:val="24"/>
                <w:szCs w:val="28"/>
              </w:rPr>
              <w:t>We need to trunk switch port.</w:t>
            </w:r>
          </w:p>
          <w:p w14:paraId="4F08B9C9" w14:textId="008DBF73" w:rsidR="00E6405A" w:rsidRDefault="00E6405A">
            <w:pPr>
              <w:spacing w:before="0" w:after="0" w:line="240" w:lineRule="auto"/>
              <w:rPr>
                <w:rFonts w:cs="Arial"/>
                <w:sz w:val="24"/>
                <w:szCs w:val="28"/>
              </w:rPr>
            </w:pPr>
            <w:r>
              <w:rPr>
                <w:noProof/>
              </w:rPr>
              <w:lastRenderedPageBreak/>
              <w:drawing>
                <wp:inline distT="0" distB="0" distL="0" distR="0" wp14:anchorId="58F6425E" wp14:editId="68B737BF">
                  <wp:extent cx="6400800" cy="5781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5781675"/>
                          </a:xfrm>
                          <a:prstGeom prst="rect">
                            <a:avLst/>
                          </a:prstGeom>
                        </pic:spPr>
                      </pic:pic>
                    </a:graphicData>
                  </a:graphic>
                </wp:inline>
              </w:drawing>
            </w:r>
          </w:p>
          <w:p w14:paraId="78925B76" w14:textId="77777777" w:rsidR="00A54B08" w:rsidRDefault="00A54B08">
            <w:pPr>
              <w:spacing w:before="0" w:after="0" w:line="240" w:lineRule="auto"/>
              <w:rPr>
                <w:rFonts w:cs="Arial"/>
                <w:sz w:val="24"/>
                <w:szCs w:val="28"/>
              </w:rPr>
            </w:pPr>
          </w:p>
          <w:p w14:paraId="213BDF38" w14:textId="77777777" w:rsidR="00A54B08" w:rsidRDefault="00A54B08">
            <w:pPr>
              <w:spacing w:before="0" w:after="0" w:line="240" w:lineRule="auto"/>
              <w:rPr>
                <w:rFonts w:cs="Arial"/>
                <w:sz w:val="24"/>
                <w:szCs w:val="28"/>
              </w:rPr>
            </w:pPr>
          </w:p>
          <w:p w14:paraId="44D2A330" w14:textId="6E8DC383" w:rsidR="00A54B08" w:rsidRPr="00EC778C" w:rsidRDefault="00EC778C">
            <w:pPr>
              <w:spacing w:before="0" w:after="0" w:line="240" w:lineRule="auto"/>
              <w:rPr>
                <w:rFonts w:cs="Arial"/>
                <w:b/>
                <w:bCs/>
                <w:sz w:val="24"/>
                <w:szCs w:val="28"/>
              </w:rPr>
            </w:pPr>
            <w:r w:rsidRPr="00EC778C">
              <w:rPr>
                <w:rFonts w:cs="Arial"/>
                <w:b/>
                <w:bCs/>
                <w:sz w:val="24"/>
                <w:szCs w:val="28"/>
              </w:rPr>
              <w:t>Troubleshooting</w:t>
            </w:r>
          </w:p>
          <w:p w14:paraId="12C05AB8" w14:textId="77777777" w:rsidR="00A54B08" w:rsidRDefault="00A54B08">
            <w:pPr>
              <w:spacing w:before="0" w:after="0" w:line="240" w:lineRule="auto"/>
              <w:rPr>
                <w:rFonts w:cs="Arial"/>
                <w:sz w:val="24"/>
                <w:szCs w:val="28"/>
              </w:rPr>
            </w:pPr>
          </w:p>
          <w:p w14:paraId="5682BD58" w14:textId="38921489" w:rsidR="00A54B08" w:rsidRDefault="00EC778C">
            <w:pPr>
              <w:spacing w:before="0" w:after="0" w:line="240" w:lineRule="auto"/>
              <w:rPr>
                <w:rFonts w:cs="Arial"/>
                <w:sz w:val="24"/>
                <w:szCs w:val="28"/>
              </w:rPr>
            </w:pPr>
            <w:r>
              <w:rPr>
                <w:noProof/>
              </w:rPr>
              <w:drawing>
                <wp:inline distT="0" distB="0" distL="0" distR="0" wp14:anchorId="572A8BAF" wp14:editId="163DA719">
                  <wp:extent cx="38195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525" cy="1019175"/>
                          </a:xfrm>
                          <a:prstGeom prst="rect">
                            <a:avLst/>
                          </a:prstGeom>
                        </pic:spPr>
                      </pic:pic>
                    </a:graphicData>
                  </a:graphic>
                </wp:inline>
              </w:drawing>
            </w:r>
          </w:p>
          <w:p w14:paraId="49B897BF" w14:textId="77777777" w:rsidR="00A54B08" w:rsidRDefault="00A54B08">
            <w:pPr>
              <w:spacing w:before="0" w:after="0" w:line="240" w:lineRule="auto"/>
              <w:rPr>
                <w:rFonts w:cs="Arial"/>
                <w:sz w:val="24"/>
                <w:szCs w:val="28"/>
              </w:rPr>
            </w:pPr>
          </w:p>
          <w:p w14:paraId="0C141F39" w14:textId="49A24DA2" w:rsidR="00A54B08" w:rsidRDefault="00A54B08">
            <w:pPr>
              <w:spacing w:before="0" w:after="0" w:line="240" w:lineRule="auto"/>
              <w:rPr>
                <w:rFonts w:cs="Arial"/>
                <w:sz w:val="24"/>
                <w:szCs w:val="28"/>
              </w:rPr>
            </w:pPr>
          </w:p>
        </w:tc>
      </w:tr>
    </w:tbl>
    <w:p w14:paraId="19B89EF8" w14:textId="77777777" w:rsidR="00A54B08" w:rsidRDefault="00A54B08">
      <w:pPr>
        <w:spacing w:before="0" w:after="0" w:line="240" w:lineRule="auto"/>
        <w:rPr>
          <w:rFonts w:cs="Arial"/>
          <w:sz w:val="24"/>
          <w:szCs w:val="28"/>
        </w:rPr>
      </w:pPr>
    </w:p>
    <w:p w14:paraId="2BBB8BF8" w14:textId="77777777" w:rsidR="00A54B08" w:rsidRDefault="00A54B08">
      <w:pPr>
        <w:spacing w:before="0" w:after="0" w:line="240" w:lineRule="auto"/>
        <w:rPr>
          <w:rFonts w:cs="Arial"/>
          <w:szCs w:val="28"/>
        </w:rPr>
      </w:pPr>
    </w:p>
    <w:p w14:paraId="2A3C5735" w14:textId="77777777" w:rsidR="00CC6BB6" w:rsidRDefault="00CC6BB6">
      <w:pPr>
        <w:spacing w:before="0" w:after="0" w:line="240" w:lineRule="auto"/>
        <w:rPr>
          <w:rFonts w:cs="Arial"/>
          <w:szCs w:val="28"/>
        </w:rPr>
      </w:pPr>
    </w:p>
    <w:p w14:paraId="6AB5366F" w14:textId="77777777" w:rsidR="00A54B08" w:rsidRDefault="00A54B08">
      <w:pPr>
        <w:spacing w:before="0" w:after="0" w:line="240" w:lineRule="auto"/>
        <w:rPr>
          <w:rFonts w:cs="Arial"/>
          <w:szCs w:val="28"/>
        </w:rPr>
      </w:pPr>
      <w:r w:rsidRPr="00A54B08">
        <w:rPr>
          <w:rFonts w:cs="Arial"/>
          <w:b/>
          <w:szCs w:val="28"/>
        </w:rPr>
        <w:t>Reflection Question</w:t>
      </w:r>
      <w:r>
        <w:rPr>
          <w:rFonts w:cs="Arial"/>
          <w:szCs w:val="28"/>
        </w:rPr>
        <w:t xml:space="preserve">: </w:t>
      </w:r>
      <w:r w:rsidRPr="00A54B08">
        <w:rPr>
          <w:rFonts w:cs="Arial"/>
          <w:szCs w:val="28"/>
        </w:rPr>
        <w:t xml:space="preserve">What are the purposes of creating VLANs and when </w:t>
      </w:r>
      <w:r>
        <w:rPr>
          <w:rFonts w:cs="Arial"/>
          <w:szCs w:val="28"/>
        </w:rPr>
        <w:t xml:space="preserve">do </w:t>
      </w:r>
      <w:r w:rsidRPr="00A54B08">
        <w:rPr>
          <w:rFonts w:cs="Arial"/>
          <w:szCs w:val="28"/>
        </w:rPr>
        <w:t>they need to be created?</w:t>
      </w:r>
    </w:p>
    <w:p w14:paraId="324AB86E" w14:textId="77777777" w:rsidR="00A54B08" w:rsidRDefault="00A54B08">
      <w:pPr>
        <w:spacing w:before="0" w:after="0" w:line="240" w:lineRule="auto"/>
        <w:rPr>
          <w:rFonts w:cs="Arial"/>
          <w:sz w:val="24"/>
          <w:szCs w:val="28"/>
        </w:rPr>
      </w:pPr>
    </w:p>
    <w:tbl>
      <w:tblPr>
        <w:tblStyle w:val="TableGrid"/>
        <w:tblW w:w="0" w:type="auto"/>
        <w:tblLook w:val="04A0" w:firstRow="1" w:lastRow="0" w:firstColumn="1" w:lastColumn="0" w:noHBand="0" w:noVBand="1"/>
      </w:tblPr>
      <w:tblGrid>
        <w:gridCol w:w="10070"/>
      </w:tblGrid>
      <w:tr w:rsidR="00A54B08" w14:paraId="3DE48866" w14:textId="77777777" w:rsidTr="00A54B08">
        <w:tc>
          <w:tcPr>
            <w:tcW w:w="10070" w:type="dxa"/>
          </w:tcPr>
          <w:p w14:paraId="6A69E370" w14:textId="77777777" w:rsidR="00A54B08" w:rsidRDefault="00A54B08">
            <w:pPr>
              <w:spacing w:before="0" w:after="0" w:line="240" w:lineRule="auto"/>
              <w:rPr>
                <w:rFonts w:cs="Arial"/>
                <w:sz w:val="24"/>
                <w:szCs w:val="28"/>
              </w:rPr>
            </w:pPr>
          </w:p>
          <w:p w14:paraId="764E634E" w14:textId="1FE15CE5" w:rsidR="00A54B08" w:rsidRDefault="00025704">
            <w:pPr>
              <w:spacing w:before="0" w:after="0" w:line="240" w:lineRule="auto"/>
              <w:rPr>
                <w:rFonts w:cs="Arial"/>
                <w:b/>
                <w:bCs/>
                <w:sz w:val="24"/>
                <w:szCs w:val="28"/>
              </w:rPr>
            </w:pPr>
            <w:r w:rsidRPr="00025704">
              <w:rPr>
                <w:rFonts w:cs="Arial"/>
                <w:b/>
                <w:bCs/>
                <w:sz w:val="24"/>
                <w:szCs w:val="28"/>
              </w:rPr>
              <w:t>Answer</w:t>
            </w:r>
          </w:p>
          <w:p w14:paraId="0598A04D" w14:textId="77777777" w:rsidR="00025704" w:rsidRDefault="00025704">
            <w:pPr>
              <w:spacing w:before="0" w:after="0" w:line="240" w:lineRule="auto"/>
              <w:rPr>
                <w:rFonts w:cs="Arial"/>
                <w:b/>
                <w:bCs/>
                <w:sz w:val="24"/>
                <w:szCs w:val="28"/>
              </w:rPr>
            </w:pPr>
          </w:p>
          <w:p w14:paraId="7FE42B74" w14:textId="15F28AB8" w:rsidR="00025704" w:rsidRPr="00025704" w:rsidRDefault="00025704">
            <w:pPr>
              <w:spacing w:before="0" w:after="0" w:line="240" w:lineRule="auto"/>
              <w:rPr>
                <w:rFonts w:cs="Arial"/>
                <w:sz w:val="24"/>
                <w:szCs w:val="28"/>
              </w:rPr>
            </w:pPr>
            <w:r w:rsidRPr="00025704">
              <w:rPr>
                <w:rFonts w:cs="Arial"/>
                <w:sz w:val="24"/>
                <w:szCs w:val="28"/>
              </w:rPr>
              <w:t xml:space="preserve">VLANs are made to work on a network of executives and administrators, further develop security, and upgrade network execution. They ought to be made at whatever point there is a need to logically group network gadgets, for example, when a gathering of gadgets requires explicit security strategies or organization </w:t>
            </w:r>
            <w:r w:rsidR="00D010C0" w:rsidRPr="00025704">
              <w:rPr>
                <w:rFonts w:cs="Arial"/>
                <w:sz w:val="24"/>
                <w:szCs w:val="28"/>
              </w:rPr>
              <w:t>assets.</w:t>
            </w:r>
          </w:p>
          <w:p w14:paraId="395B533B" w14:textId="77777777" w:rsidR="00A54B08" w:rsidRDefault="00A54B08">
            <w:pPr>
              <w:spacing w:before="0" w:after="0" w:line="240" w:lineRule="auto"/>
              <w:rPr>
                <w:rFonts w:cs="Arial"/>
                <w:sz w:val="24"/>
                <w:szCs w:val="28"/>
              </w:rPr>
            </w:pPr>
          </w:p>
          <w:p w14:paraId="0A6AFBED" w14:textId="77777777" w:rsidR="00A54B08" w:rsidRDefault="00A54B08">
            <w:pPr>
              <w:spacing w:before="0" w:after="0" w:line="240" w:lineRule="auto"/>
              <w:rPr>
                <w:rFonts w:cs="Arial"/>
                <w:sz w:val="24"/>
                <w:szCs w:val="28"/>
              </w:rPr>
            </w:pPr>
          </w:p>
          <w:p w14:paraId="13C29432" w14:textId="77777777" w:rsidR="00A54B08" w:rsidRDefault="00A54B08">
            <w:pPr>
              <w:spacing w:before="0" w:after="0" w:line="240" w:lineRule="auto"/>
              <w:rPr>
                <w:rFonts w:cs="Arial"/>
                <w:sz w:val="24"/>
                <w:szCs w:val="28"/>
              </w:rPr>
            </w:pPr>
          </w:p>
          <w:p w14:paraId="098BD214" w14:textId="77777777" w:rsidR="00A54B08" w:rsidRDefault="00A54B08">
            <w:pPr>
              <w:spacing w:before="0" w:after="0" w:line="240" w:lineRule="auto"/>
              <w:rPr>
                <w:rFonts w:cs="Arial"/>
                <w:sz w:val="24"/>
                <w:szCs w:val="28"/>
              </w:rPr>
            </w:pPr>
          </w:p>
          <w:p w14:paraId="2C6E0770" w14:textId="77777777" w:rsidR="00A54B08" w:rsidRDefault="00A54B08">
            <w:pPr>
              <w:spacing w:before="0" w:after="0" w:line="240" w:lineRule="auto"/>
              <w:rPr>
                <w:rFonts w:cs="Arial"/>
                <w:sz w:val="24"/>
                <w:szCs w:val="28"/>
              </w:rPr>
            </w:pPr>
          </w:p>
          <w:p w14:paraId="2D8B933D" w14:textId="77777777" w:rsidR="00A54B08" w:rsidRDefault="00A54B08">
            <w:pPr>
              <w:spacing w:before="0" w:after="0" w:line="240" w:lineRule="auto"/>
              <w:rPr>
                <w:rFonts w:cs="Arial"/>
                <w:sz w:val="24"/>
                <w:szCs w:val="28"/>
              </w:rPr>
            </w:pPr>
          </w:p>
          <w:p w14:paraId="2FB64FDD" w14:textId="77777777" w:rsidR="00A54B08" w:rsidRDefault="00A54B08">
            <w:pPr>
              <w:spacing w:before="0" w:after="0" w:line="240" w:lineRule="auto"/>
              <w:rPr>
                <w:rFonts w:cs="Arial"/>
                <w:sz w:val="24"/>
                <w:szCs w:val="28"/>
              </w:rPr>
            </w:pPr>
          </w:p>
          <w:p w14:paraId="4CBB3FEB" w14:textId="77777777" w:rsidR="00A54B08" w:rsidRDefault="00A54B08">
            <w:pPr>
              <w:spacing w:before="0" w:after="0" w:line="240" w:lineRule="auto"/>
              <w:rPr>
                <w:rFonts w:cs="Arial"/>
                <w:sz w:val="24"/>
                <w:szCs w:val="28"/>
              </w:rPr>
            </w:pPr>
          </w:p>
          <w:p w14:paraId="4E7371E0" w14:textId="0022A908" w:rsidR="00A54B08" w:rsidRDefault="00A54B08">
            <w:pPr>
              <w:spacing w:before="0" w:after="0" w:line="240" w:lineRule="auto"/>
              <w:rPr>
                <w:rFonts w:cs="Arial"/>
                <w:sz w:val="24"/>
                <w:szCs w:val="28"/>
              </w:rPr>
            </w:pPr>
          </w:p>
        </w:tc>
      </w:tr>
    </w:tbl>
    <w:p w14:paraId="6A48087A" w14:textId="44F62733" w:rsidR="00E974BA" w:rsidRDefault="00E974BA">
      <w:pPr>
        <w:spacing w:before="0" w:after="0" w:line="240" w:lineRule="auto"/>
        <w:rPr>
          <w:rFonts w:cs="Arial"/>
          <w:sz w:val="24"/>
          <w:szCs w:val="28"/>
        </w:rPr>
      </w:pPr>
      <w:r>
        <w:rPr>
          <w:rFonts w:cs="Arial"/>
          <w:sz w:val="24"/>
          <w:szCs w:val="28"/>
        </w:rPr>
        <w:br w:type="page"/>
      </w:r>
    </w:p>
    <w:p w14:paraId="687A1D90" w14:textId="6C66FDBD" w:rsidR="00E974BA" w:rsidRDefault="00E974BA" w:rsidP="00E974BA">
      <w:pPr>
        <w:pStyle w:val="ListParagraph"/>
        <w:spacing w:after="120" w:line="360" w:lineRule="auto"/>
        <w:jc w:val="center"/>
        <w:rPr>
          <w:rFonts w:cs="Arial"/>
          <w:b/>
          <w:sz w:val="28"/>
          <w:szCs w:val="28"/>
        </w:rPr>
      </w:pPr>
      <w:r w:rsidRPr="00C35C08">
        <w:rPr>
          <w:rFonts w:cs="Arial"/>
          <w:b/>
          <w:sz w:val="28"/>
          <w:szCs w:val="28"/>
        </w:rPr>
        <w:lastRenderedPageBreak/>
        <w:t xml:space="preserve">PART </w:t>
      </w:r>
      <w:r>
        <w:rPr>
          <w:rFonts w:cs="Arial"/>
          <w:b/>
          <w:sz w:val="28"/>
          <w:szCs w:val="28"/>
        </w:rPr>
        <w:t>Two</w:t>
      </w:r>
    </w:p>
    <w:p w14:paraId="552A28FF" w14:textId="77777777" w:rsidR="00C35C08" w:rsidRPr="00C35C08" w:rsidRDefault="00C35C08" w:rsidP="00C35C08">
      <w:pPr>
        <w:pStyle w:val="ListParagraph"/>
        <w:spacing w:after="120" w:line="360" w:lineRule="auto"/>
        <w:rPr>
          <w:rFonts w:cs="Arial"/>
          <w:sz w:val="24"/>
          <w:szCs w:val="28"/>
        </w:rPr>
      </w:pPr>
    </w:p>
    <w:p w14:paraId="3C7E78EA" w14:textId="51DA7448" w:rsidR="001778DC" w:rsidRPr="001778DC" w:rsidRDefault="00E974BA" w:rsidP="001778DC">
      <w:pPr>
        <w:spacing w:after="120" w:line="240" w:lineRule="exact"/>
        <w:rPr>
          <w:rFonts w:cs="Arial"/>
          <w:b/>
          <w:sz w:val="24"/>
          <w:szCs w:val="28"/>
        </w:rPr>
      </w:pPr>
      <w:r>
        <w:rPr>
          <w:rFonts w:cs="Arial"/>
          <w:b/>
          <w:sz w:val="24"/>
          <w:szCs w:val="28"/>
        </w:rPr>
        <w:t>Instructions</w:t>
      </w:r>
    </w:p>
    <w:p w14:paraId="5AF1847E" w14:textId="3C58E31A" w:rsidR="001778DC" w:rsidRPr="00B87AA2" w:rsidRDefault="001778DC" w:rsidP="001778DC">
      <w:pPr>
        <w:pStyle w:val="BodyTextL25"/>
        <w:rPr>
          <w:sz w:val="22"/>
        </w:rPr>
      </w:pPr>
      <w:r w:rsidRPr="00B87AA2">
        <w:rPr>
          <w:sz w:val="22"/>
        </w:rPr>
        <w:t>In this lab</w:t>
      </w:r>
      <w:r w:rsidR="001F3789">
        <w:rPr>
          <w:sz w:val="22"/>
        </w:rPr>
        <w:t>,</w:t>
      </w:r>
      <w:r w:rsidRPr="00B87AA2">
        <w:rPr>
          <w:sz w:val="22"/>
        </w:rPr>
        <w:t xml:space="preserve"> you will use Packet Tracer to design the network below and observe the operation of Spanning Tree Protocol in a simple switched network that has redundant paths.</w:t>
      </w:r>
    </w:p>
    <w:p w14:paraId="7E74CDA8" w14:textId="77777777" w:rsidR="001778DC" w:rsidRDefault="001778DC" w:rsidP="001778DC">
      <w:pPr>
        <w:pStyle w:val="BodyTextL25"/>
      </w:pPr>
    </w:p>
    <w:p w14:paraId="620297D8" w14:textId="0797675C" w:rsidR="001778DC" w:rsidRPr="00683036" w:rsidRDefault="009F35F7" w:rsidP="001778DC">
      <w:pPr>
        <w:pStyle w:val="BodyTextL25"/>
        <w:jc w:val="center"/>
      </w:pPr>
      <w:r>
        <w:rPr>
          <w:noProof/>
        </w:rPr>
        <w:drawing>
          <wp:inline distT="0" distB="0" distL="0" distR="0" wp14:anchorId="5664E4AD" wp14:editId="2AC723BE">
            <wp:extent cx="640080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6400800" cy="3185795"/>
                    </a:xfrm>
                    <a:prstGeom prst="rect">
                      <a:avLst/>
                    </a:prstGeom>
                  </pic:spPr>
                </pic:pic>
              </a:graphicData>
            </a:graphic>
          </wp:inline>
        </w:drawing>
      </w:r>
    </w:p>
    <w:p w14:paraId="18883660" w14:textId="468FF410" w:rsidR="001778DC" w:rsidRDefault="001778DC">
      <w:pPr>
        <w:spacing w:before="0" w:after="0" w:line="240" w:lineRule="auto"/>
        <w:rPr>
          <w:rFonts w:cs="Arial"/>
          <w:b/>
          <w:sz w:val="24"/>
          <w:szCs w:val="28"/>
        </w:rPr>
      </w:pPr>
    </w:p>
    <w:p w14:paraId="7E9A93E1" w14:textId="254D14D1" w:rsidR="001778DC" w:rsidRDefault="001778DC" w:rsidP="00E974BA">
      <w:pPr>
        <w:pStyle w:val="BodyTextL25"/>
        <w:numPr>
          <w:ilvl w:val="0"/>
          <w:numId w:val="24"/>
        </w:numPr>
        <w:rPr>
          <w:sz w:val="22"/>
        </w:rPr>
      </w:pPr>
      <w:r w:rsidRPr="00B87AA2">
        <w:rPr>
          <w:sz w:val="22"/>
        </w:rPr>
        <w:t xml:space="preserve">Ping from </w:t>
      </w:r>
      <w:r w:rsidR="00E974BA">
        <w:rPr>
          <w:sz w:val="22"/>
        </w:rPr>
        <w:t>LP1</w:t>
      </w:r>
      <w:r w:rsidRPr="00B87AA2">
        <w:rPr>
          <w:sz w:val="22"/>
        </w:rPr>
        <w:t xml:space="preserve"> to </w:t>
      </w:r>
      <w:r w:rsidR="00E974BA">
        <w:rPr>
          <w:sz w:val="22"/>
        </w:rPr>
        <w:t>LP3</w:t>
      </w:r>
      <w:r w:rsidRPr="00B87AA2">
        <w:rPr>
          <w:sz w:val="22"/>
        </w:rPr>
        <w:t xml:space="preserve"> to verify connectivity between the hosts. Your ping should be successful.</w:t>
      </w:r>
    </w:p>
    <w:tbl>
      <w:tblPr>
        <w:tblStyle w:val="TableGrid"/>
        <w:tblW w:w="0" w:type="auto"/>
        <w:tblInd w:w="720" w:type="dxa"/>
        <w:tblLook w:val="04A0" w:firstRow="1" w:lastRow="0" w:firstColumn="1" w:lastColumn="0" w:noHBand="0" w:noVBand="1"/>
      </w:tblPr>
      <w:tblGrid>
        <w:gridCol w:w="9350"/>
      </w:tblGrid>
      <w:tr w:rsidR="00E974BA" w14:paraId="2558989F" w14:textId="77777777" w:rsidTr="00E974BA">
        <w:tc>
          <w:tcPr>
            <w:tcW w:w="10070" w:type="dxa"/>
          </w:tcPr>
          <w:p w14:paraId="0790C8CD" w14:textId="77777777" w:rsidR="00E974BA" w:rsidRDefault="00E974BA" w:rsidP="00E974BA">
            <w:pPr>
              <w:pStyle w:val="BodyTextL25"/>
              <w:ind w:left="0"/>
              <w:rPr>
                <w:sz w:val="22"/>
              </w:rPr>
            </w:pPr>
          </w:p>
          <w:p w14:paraId="764578EE" w14:textId="41AA960B" w:rsidR="00E974BA" w:rsidRPr="00CC6D8C" w:rsidRDefault="00CC6D8C" w:rsidP="00E974BA">
            <w:pPr>
              <w:pStyle w:val="BodyTextL25"/>
              <w:ind w:left="0"/>
              <w:rPr>
                <w:b/>
                <w:bCs/>
                <w:sz w:val="22"/>
              </w:rPr>
            </w:pPr>
            <w:r w:rsidRPr="00CC6D8C">
              <w:rPr>
                <w:b/>
                <w:bCs/>
                <w:sz w:val="22"/>
              </w:rPr>
              <w:t xml:space="preserve">Ping Output </w:t>
            </w:r>
            <w:r>
              <w:rPr>
                <w:b/>
                <w:bCs/>
                <w:sz w:val="22"/>
              </w:rPr>
              <w:t>working properly from LP1 to LP3</w:t>
            </w:r>
          </w:p>
          <w:p w14:paraId="64A334F3" w14:textId="3A0B9972" w:rsidR="00E974BA" w:rsidRDefault="009438E7" w:rsidP="00E974BA">
            <w:pPr>
              <w:pStyle w:val="BodyTextL25"/>
              <w:ind w:left="0"/>
              <w:rPr>
                <w:sz w:val="22"/>
              </w:rPr>
            </w:pPr>
            <w:r>
              <w:rPr>
                <w:noProof/>
              </w:rPr>
              <w:lastRenderedPageBreak/>
              <w:drawing>
                <wp:inline distT="0" distB="0" distL="0" distR="0" wp14:anchorId="6A0A7E42" wp14:editId="2F9A8DA2">
                  <wp:extent cx="6400800" cy="589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5892800"/>
                          </a:xfrm>
                          <a:prstGeom prst="rect">
                            <a:avLst/>
                          </a:prstGeom>
                        </pic:spPr>
                      </pic:pic>
                    </a:graphicData>
                  </a:graphic>
                </wp:inline>
              </w:drawing>
            </w:r>
          </w:p>
          <w:p w14:paraId="1C00DCC5" w14:textId="77777777" w:rsidR="00E974BA" w:rsidRDefault="00E974BA" w:rsidP="00E974BA">
            <w:pPr>
              <w:pStyle w:val="BodyTextL25"/>
              <w:ind w:left="0"/>
              <w:rPr>
                <w:sz w:val="22"/>
              </w:rPr>
            </w:pPr>
          </w:p>
          <w:p w14:paraId="0055CFC9" w14:textId="77777777" w:rsidR="00E974BA" w:rsidRDefault="00E974BA" w:rsidP="00E974BA">
            <w:pPr>
              <w:pStyle w:val="BodyTextL25"/>
              <w:ind w:left="0"/>
              <w:rPr>
                <w:sz w:val="22"/>
              </w:rPr>
            </w:pPr>
          </w:p>
          <w:p w14:paraId="7142A8F4" w14:textId="682220EB" w:rsidR="00E974BA" w:rsidRDefault="00E974BA" w:rsidP="00E974BA">
            <w:pPr>
              <w:pStyle w:val="BodyTextL25"/>
              <w:ind w:left="0"/>
              <w:rPr>
                <w:sz w:val="22"/>
              </w:rPr>
            </w:pPr>
          </w:p>
        </w:tc>
      </w:tr>
    </w:tbl>
    <w:p w14:paraId="11428C46" w14:textId="77777777" w:rsidR="00E974BA" w:rsidRPr="00B87AA2" w:rsidRDefault="00E974BA" w:rsidP="00E974BA">
      <w:pPr>
        <w:pStyle w:val="BodyTextL25"/>
        <w:ind w:left="720"/>
        <w:rPr>
          <w:sz w:val="22"/>
        </w:rPr>
      </w:pPr>
    </w:p>
    <w:p w14:paraId="6C0C3CA8" w14:textId="77777777" w:rsidR="00A54B08" w:rsidRDefault="00A54B08">
      <w:pPr>
        <w:spacing w:before="0" w:after="0" w:line="240" w:lineRule="auto"/>
      </w:pPr>
      <w:r>
        <w:br w:type="page"/>
      </w:r>
    </w:p>
    <w:p w14:paraId="1EC76366" w14:textId="1B92DBF0" w:rsidR="001778DC" w:rsidRDefault="001778DC" w:rsidP="00E974BA">
      <w:pPr>
        <w:pStyle w:val="BodyTextL25"/>
        <w:numPr>
          <w:ilvl w:val="0"/>
          <w:numId w:val="24"/>
        </w:numPr>
        <w:rPr>
          <w:sz w:val="22"/>
        </w:rPr>
      </w:pPr>
      <w:r w:rsidRPr="00B87AA2">
        <w:rPr>
          <w:sz w:val="22"/>
        </w:rPr>
        <w:lastRenderedPageBreak/>
        <w:t xml:space="preserve">Use the </w:t>
      </w:r>
      <w:r w:rsidRPr="00B87AA2">
        <w:rPr>
          <w:b/>
          <w:sz w:val="22"/>
        </w:rPr>
        <w:t xml:space="preserve">show spanning-tree </w:t>
      </w:r>
      <w:proofErr w:type="spellStart"/>
      <w:r w:rsidRPr="00B87AA2">
        <w:rPr>
          <w:b/>
          <w:sz w:val="22"/>
        </w:rPr>
        <w:t>vlan</w:t>
      </w:r>
      <w:proofErr w:type="spellEnd"/>
      <w:r w:rsidRPr="00B87AA2">
        <w:rPr>
          <w:b/>
          <w:sz w:val="22"/>
        </w:rPr>
        <w:t xml:space="preserve"> 1</w:t>
      </w:r>
      <w:r w:rsidRPr="00B87AA2">
        <w:rPr>
          <w:sz w:val="22"/>
        </w:rPr>
        <w:t xml:space="preserve"> command to gather information about the spanning tree status of each switch. Complete the table. For the purposes of the activity, only consider information about the Gigabit trunk ports. The Fast Ethernet ports are access ports that have end devices connected and are not part of the inter-switch trunk-based spanning tree.</w:t>
      </w:r>
    </w:p>
    <w:p w14:paraId="739B29E1" w14:textId="77777777" w:rsidR="007751CA" w:rsidRDefault="007751CA" w:rsidP="007751CA">
      <w:pPr>
        <w:pStyle w:val="BodyTextL25"/>
        <w:rPr>
          <w:sz w:val="22"/>
        </w:rPr>
      </w:pPr>
    </w:p>
    <w:tbl>
      <w:tblPr>
        <w:tblStyle w:val="TableGrid"/>
        <w:tblW w:w="9843" w:type="dxa"/>
        <w:tblInd w:w="360" w:type="dxa"/>
        <w:tblLook w:val="04A0" w:firstRow="1" w:lastRow="0" w:firstColumn="1" w:lastColumn="0" w:noHBand="0" w:noVBand="1"/>
      </w:tblPr>
      <w:tblGrid>
        <w:gridCol w:w="2452"/>
        <w:gridCol w:w="2437"/>
        <w:gridCol w:w="2495"/>
        <w:gridCol w:w="2459"/>
      </w:tblGrid>
      <w:tr w:rsidR="007751CA" w14:paraId="698931B1" w14:textId="77777777" w:rsidTr="001F7BE9">
        <w:trPr>
          <w:trHeight w:val="518"/>
        </w:trPr>
        <w:tc>
          <w:tcPr>
            <w:tcW w:w="2452" w:type="dxa"/>
          </w:tcPr>
          <w:p w14:paraId="4F1BBB75" w14:textId="17B3A7B4" w:rsidR="007751CA" w:rsidRPr="001F7BE9" w:rsidRDefault="007751CA" w:rsidP="007751CA">
            <w:pPr>
              <w:pStyle w:val="BodyTextL25"/>
              <w:ind w:left="0"/>
              <w:rPr>
                <w:sz w:val="22"/>
                <w:highlight w:val="cyan"/>
              </w:rPr>
            </w:pPr>
            <w:r w:rsidRPr="001F7BE9">
              <w:rPr>
                <w:sz w:val="22"/>
                <w:highlight w:val="cyan"/>
              </w:rPr>
              <w:t>Switch</w:t>
            </w:r>
          </w:p>
        </w:tc>
        <w:tc>
          <w:tcPr>
            <w:tcW w:w="2437" w:type="dxa"/>
          </w:tcPr>
          <w:p w14:paraId="75F35D07" w14:textId="53AB092B" w:rsidR="007751CA" w:rsidRPr="001F7BE9" w:rsidRDefault="007751CA" w:rsidP="007751CA">
            <w:pPr>
              <w:pStyle w:val="BodyTextL25"/>
              <w:ind w:left="0"/>
              <w:rPr>
                <w:sz w:val="22"/>
                <w:highlight w:val="cyan"/>
              </w:rPr>
            </w:pPr>
            <w:r w:rsidRPr="001F7BE9">
              <w:rPr>
                <w:sz w:val="22"/>
                <w:highlight w:val="cyan"/>
              </w:rPr>
              <w:t xml:space="preserve">Port </w:t>
            </w:r>
          </w:p>
        </w:tc>
        <w:tc>
          <w:tcPr>
            <w:tcW w:w="2495" w:type="dxa"/>
          </w:tcPr>
          <w:p w14:paraId="1444DA78" w14:textId="51E37BFB" w:rsidR="007751CA" w:rsidRPr="001F7BE9" w:rsidRDefault="007751CA" w:rsidP="007751CA">
            <w:pPr>
              <w:pStyle w:val="BodyTextL25"/>
              <w:ind w:left="0"/>
              <w:rPr>
                <w:sz w:val="22"/>
                <w:highlight w:val="cyan"/>
              </w:rPr>
            </w:pPr>
            <w:r w:rsidRPr="001F7BE9">
              <w:rPr>
                <w:sz w:val="22"/>
                <w:highlight w:val="cyan"/>
              </w:rPr>
              <w:t>Status (FWD,BLK…)</w:t>
            </w:r>
          </w:p>
        </w:tc>
        <w:tc>
          <w:tcPr>
            <w:tcW w:w="2459" w:type="dxa"/>
          </w:tcPr>
          <w:p w14:paraId="307DEA10" w14:textId="3F46B43C" w:rsidR="007751CA" w:rsidRPr="001F7BE9" w:rsidRDefault="007751CA" w:rsidP="007751CA">
            <w:pPr>
              <w:pStyle w:val="BodyTextL25"/>
              <w:ind w:left="0"/>
              <w:rPr>
                <w:sz w:val="22"/>
                <w:highlight w:val="cyan"/>
              </w:rPr>
            </w:pPr>
            <w:r w:rsidRPr="001F7BE9">
              <w:rPr>
                <w:sz w:val="22"/>
                <w:highlight w:val="cyan"/>
              </w:rPr>
              <w:t>Root Bridge?</w:t>
            </w:r>
          </w:p>
        </w:tc>
      </w:tr>
      <w:tr w:rsidR="007751CA" w14:paraId="2710B58A" w14:textId="77777777" w:rsidTr="001F7BE9">
        <w:trPr>
          <w:trHeight w:val="470"/>
        </w:trPr>
        <w:tc>
          <w:tcPr>
            <w:tcW w:w="2452" w:type="dxa"/>
            <w:vMerge w:val="restart"/>
          </w:tcPr>
          <w:p w14:paraId="770305EE" w14:textId="77777777" w:rsidR="007751CA" w:rsidRDefault="007751CA" w:rsidP="007751CA">
            <w:pPr>
              <w:pStyle w:val="BodyTextL25"/>
              <w:ind w:left="0"/>
              <w:rPr>
                <w:sz w:val="22"/>
              </w:rPr>
            </w:pPr>
            <w:r>
              <w:rPr>
                <w:sz w:val="22"/>
              </w:rPr>
              <w:t>S-A</w:t>
            </w:r>
          </w:p>
          <w:p w14:paraId="4F4430E3" w14:textId="2BC671A8" w:rsidR="007751CA" w:rsidRDefault="007751CA" w:rsidP="007751CA">
            <w:pPr>
              <w:pStyle w:val="BodyTextL25"/>
              <w:ind w:left="0"/>
              <w:rPr>
                <w:sz w:val="22"/>
              </w:rPr>
            </w:pPr>
          </w:p>
        </w:tc>
        <w:tc>
          <w:tcPr>
            <w:tcW w:w="2437" w:type="dxa"/>
          </w:tcPr>
          <w:p w14:paraId="6D06C455" w14:textId="217D8432" w:rsidR="007751CA" w:rsidRDefault="007751CA" w:rsidP="007751CA">
            <w:pPr>
              <w:pStyle w:val="NormalWeb"/>
              <w:spacing w:before="0" w:beforeAutospacing="0" w:after="0" w:afterAutospacing="0"/>
            </w:pPr>
            <w:r>
              <w:t>Gi8/</w:t>
            </w:r>
            <w:r w:rsidR="001F7BE9">
              <w:t>1</w:t>
            </w:r>
          </w:p>
          <w:p w14:paraId="0614494A" w14:textId="5C297B3A" w:rsidR="007751CA" w:rsidRDefault="007751CA" w:rsidP="007751CA">
            <w:pPr>
              <w:pStyle w:val="BodyTextL25"/>
              <w:ind w:left="0"/>
              <w:rPr>
                <w:sz w:val="22"/>
              </w:rPr>
            </w:pPr>
          </w:p>
        </w:tc>
        <w:tc>
          <w:tcPr>
            <w:tcW w:w="2495" w:type="dxa"/>
          </w:tcPr>
          <w:p w14:paraId="534C40AC" w14:textId="62EB9339" w:rsidR="007751CA" w:rsidRDefault="007751CA" w:rsidP="007751CA">
            <w:pPr>
              <w:pStyle w:val="BodyTextL25"/>
              <w:ind w:left="0"/>
              <w:rPr>
                <w:sz w:val="22"/>
              </w:rPr>
            </w:pPr>
            <w:r>
              <w:t>Altn BLK 4</w:t>
            </w:r>
          </w:p>
        </w:tc>
        <w:tc>
          <w:tcPr>
            <w:tcW w:w="2459" w:type="dxa"/>
          </w:tcPr>
          <w:p w14:paraId="2F59E771" w14:textId="6E61300E" w:rsidR="007751CA" w:rsidRDefault="007751CA" w:rsidP="007751CA">
            <w:pPr>
              <w:pStyle w:val="BodyTextL25"/>
              <w:ind w:left="0"/>
              <w:rPr>
                <w:sz w:val="22"/>
              </w:rPr>
            </w:pPr>
            <w:r>
              <w:t xml:space="preserve"> 128.1 P2p</w:t>
            </w:r>
          </w:p>
        </w:tc>
      </w:tr>
      <w:tr w:rsidR="007751CA" w14:paraId="4591856B" w14:textId="77777777" w:rsidTr="001F7BE9">
        <w:trPr>
          <w:trHeight w:val="423"/>
        </w:trPr>
        <w:tc>
          <w:tcPr>
            <w:tcW w:w="2452" w:type="dxa"/>
            <w:vMerge/>
          </w:tcPr>
          <w:p w14:paraId="76A76A19" w14:textId="77777777" w:rsidR="007751CA" w:rsidRDefault="007751CA" w:rsidP="007751CA">
            <w:pPr>
              <w:pStyle w:val="BodyTextL25"/>
              <w:ind w:left="0"/>
              <w:rPr>
                <w:sz w:val="22"/>
              </w:rPr>
            </w:pPr>
          </w:p>
        </w:tc>
        <w:tc>
          <w:tcPr>
            <w:tcW w:w="2437" w:type="dxa"/>
          </w:tcPr>
          <w:p w14:paraId="0F9E268A" w14:textId="6087F7CE" w:rsidR="007751CA" w:rsidRDefault="007751CA" w:rsidP="007751CA">
            <w:pPr>
              <w:pStyle w:val="BodyTextL25"/>
              <w:ind w:left="0"/>
              <w:rPr>
                <w:sz w:val="22"/>
              </w:rPr>
            </w:pPr>
            <w:r>
              <w:t xml:space="preserve">Gi7/1 </w:t>
            </w:r>
          </w:p>
        </w:tc>
        <w:tc>
          <w:tcPr>
            <w:tcW w:w="2495" w:type="dxa"/>
          </w:tcPr>
          <w:p w14:paraId="41392D83" w14:textId="78E14538" w:rsidR="007751CA" w:rsidRDefault="001F7BE9" w:rsidP="007751CA">
            <w:pPr>
              <w:pStyle w:val="BodyTextL25"/>
              <w:ind w:left="0"/>
              <w:rPr>
                <w:sz w:val="22"/>
              </w:rPr>
            </w:pPr>
            <w:r>
              <w:t>Root FWD 4</w:t>
            </w:r>
          </w:p>
        </w:tc>
        <w:tc>
          <w:tcPr>
            <w:tcW w:w="2459" w:type="dxa"/>
          </w:tcPr>
          <w:p w14:paraId="4993C8F7" w14:textId="5B3A7865" w:rsidR="007751CA" w:rsidRDefault="001F7BE9" w:rsidP="007751CA">
            <w:pPr>
              <w:pStyle w:val="BodyTextL25"/>
              <w:ind w:left="0"/>
              <w:rPr>
                <w:sz w:val="22"/>
              </w:rPr>
            </w:pPr>
            <w:r>
              <w:t>128.2 P2p</w:t>
            </w:r>
          </w:p>
        </w:tc>
      </w:tr>
      <w:tr w:rsidR="001F7BE9" w14:paraId="2DB56EC4" w14:textId="77777777" w:rsidTr="001F7BE9">
        <w:trPr>
          <w:trHeight w:val="465"/>
        </w:trPr>
        <w:tc>
          <w:tcPr>
            <w:tcW w:w="2452" w:type="dxa"/>
            <w:vMerge w:val="restart"/>
          </w:tcPr>
          <w:p w14:paraId="1D2F6F25" w14:textId="77777777" w:rsidR="001F7BE9" w:rsidRDefault="001F7BE9" w:rsidP="007751CA">
            <w:pPr>
              <w:pStyle w:val="BodyTextL25"/>
              <w:ind w:left="0"/>
              <w:rPr>
                <w:sz w:val="22"/>
              </w:rPr>
            </w:pPr>
            <w:r>
              <w:rPr>
                <w:sz w:val="22"/>
              </w:rPr>
              <w:t>S-B</w:t>
            </w:r>
          </w:p>
          <w:p w14:paraId="64BBB538" w14:textId="77777777" w:rsidR="001F7BE9" w:rsidRDefault="001F7BE9" w:rsidP="007751CA">
            <w:pPr>
              <w:pStyle w:val="BodyTextL25"/>
              <w:ind w:left="0"/>
              <w:rPr>
                <w:sz w:val="22"/>
              </w:rPr>
            </w:pPr>
          </w:p>
          <w:p w14:paraId="471140A8" w14:textId="2C6CCB30" w:rsidR="001F7BE9" w:rsidRDefault="001F7BE9" w:rsidP="007751CA">
            <w:pPr>
              <w:pStyle w:val="BodyTextL25"/>
              <w:ind w:left="0"/>
              <w:rPr>
                <w:sz w:val="22"/>
              </w:rPr>
            </w:pPr>
          </w:p>
        </w:tc>
        <w:tc>
          <w:tcPr>
            <w:tcW w:w="2437" w:type="dxa"/>
          </w:tcPr>
          <w:p w14:paraId="7BEA387B" w14:textId="5C63FAFA" w:rsidR="001F7BE9" w:rsidRDefault="001F7BE9" w:rsidP="007751CA">
            <w:pPr>
              <w:pStyle w:val="BodyTextL25"/>
              <w:ind w:left="0"/>
              <w:rPr>
                <w:sz w:val="22"/>
              </w:rPr>
            </w:pPr>
            <w:r>
              <w:t>Gi9/1</w:t>
            </w:r>
          </w:p>
        </w:tc>
        <w:tc>
          <w:tcPr>
            <w:tcW w:w="2495" w:type="dxa"/>
          </w:tcPr>
          <w:p w14:paraId="6385C383" w14:textId="339322B0" w:rsidR="001F7BE9" w:rsidRDefault="001F7BE9" w:rsidP="007751CA">
            <w:pPr>
              <w:pStyle w:val="BodyTextL25"/>
              <w:ind w:left="0"/>
              <w:rPr>
                <w:sz w:val="22"/>
              </w:rPr>
            </w:pPr>
            <w:r>
              <w:t>Desg FWD 4</w:t>
            </w:r>
          </w:p>
        </w:tc>
        <w:tc>
          <w:tcPr>
            <w:tcW w:w="2459" w:type="dxa"/>
          </w:tcPr>
          <w:p w14:paraId="1DAA6A1C" w14:textId="3212F954" w:rsidR="001F7BE9" w:rsidRPr="001F7BE9" w:rsidRDefault="001F7BE9" w:rsidP="001F7BE9">
            <w:pPr>
              <w:pStyle w:val="NormalWeb"/>
              <w:spacing w:before="0" w:beforeAutospacing="0" w:after="0" w:afterAutospacing="0"/>
            </w:pPr>
            <w:r>
              <w:t>128.1 P2p</w:t>
            </w:r>
          </w:p>
        </w:tc>
      </w:tr>
      <w:tr w:rsidR="001F7BE9" w14:paraId="5DE7A22B" w14:textId="77777777" w:rsidTr="001F7BE9">
        <w:trPr>
          <w:trHeight w:val="420"/>
        </w:trPr>
        <w:tc>
          <w:tcPr>
            <w:tcW w:w="2452" w:type="dxa"/>
            <w:vMerge/>
          </w:tcPr>
          <w:p w14:paraId="4D99DCE8" w14:textId="77777777" w:rsidR="001F7BE9" w:rsidRDefault="001F7BE9" w:rsidP="007751CA">
            <w:pPr>
              <w:pStyle w:val="BodyTextL25"/>
              <w:ind w:left="0"/>
              <w:rPr>
                <w:sz w:val="22"/>
              </w:rPr>
            </w:pPr>
          </w:p>
        </w:tc>
        <w:tc>
          <w:tcPr>
            <w:tcW w:w="2437" w:type="dxa"/>
          </w:tcPr>
          <w:p w14:paraId="22BC8E8B" w14:textId="473BD916" w:rsidR="001F7BE9" w:rsidRPr="001F7BE9" w:rsidRDefault="001F7BE9" w:rsidP="001F7BE9">
            <w:pPr>
              <w:pStyle w:val="NormalWeb"/>
              <w:spacing w:before="0" w:beforeAutospacing="0" w:after="0" w:afterAutospacing="0"/>
            </w:pPr>
            <w:r>
              <w:t xml:space="preserve">Gi7/1 </w:t>
            </w:r>
          </w:p>
        </w:tc>
        <w:tc>
          <w:tcPr>
            <w:tcW w:w="2495" w:type="dxa"/>
          </w:tcPr>
          <w:p w14:paraId="36B5314E" w14:textId="27AEA8D8" w:rsidR="001F7BE9" w:rsidRDefault="001F7BE9" w:rsidP="007751CA">
            <w:pPr>
              <w:pStyle w:val="BodyTextL25"/>
              <w:ind w:left="0"/>
              <w:rPr>
                <w:sz w:val="22"/>
              </w:rPr>
            </w:pPr>
            <w:r>
              <w:t>Desg FWD 4</w:t>
            </w:r>
          </w:p>
        </w:tc>
        <w:tc>
          <w:tcPr>
            <w:tcW w:w="2459" w:type="dxa"/>
          </w:tcPr>
          <w:p w14:paraId="603149C3" w14:textId="41358A6A" w:rsidR="001F7BE9" w:rsidRDefault="001F7BE9" w:rsidP="007751CA">
            <w:pPr>
              <w:pStyle w:val="BodyTextL25"/>
              <w:ind w:left="0"/>
              <w:rPr>
                <w:sz w:val="22"/>
              </w:rPr>
            </w:pPr>
            <w:r>
              <w:t>128.3 P2p</w:t>
            </w:r>
          </w:p>
        </w:tc>
      </w:tr>
      <w:tr w:rsidR="001F7BE9" w14:paraId="36C93DA2" w14:textId="77777777" w:rsidTr="001F7BE9">
        <w:trPr>
          <w:trHeight w:val="334"/>
        </w:trPr>
        <w:tc>
          <w:tcPr>
            <w:tcW w:w="2452" w:type="dxa"/>
            <w:vMerge/>
          </w:tcPr>
          <w:p w14:paraId="069E7627" w14:textId="77777777" w:rsidR="001F7BE9" w:rsidRDefault="001F7BE9" w:rsidP="007751CA">
            <w:pPr>
              <w:pStyle w:val="BodyTextL25"/>
              <w:ind w:left="0"/>
              <w:rPr>
                <w:sz w:val="22"/>
              </w:rPr>
            </w:pPr>
          </w:p>
        </w:tc>
        <w:tc>
          <w:tcPr>
            <w:tcW w:w="2437" w:type="dxa"/>
          </w:tcPr>
          <w:p w14:paraId="08276D3E" w14:textId="5E58AD70" w:rsidR="001F7BE9" w:rsidRDefault="001F7BE9" w:rsidP="001F7BE9">
            <w:pPr>
              <w:pStyle w:val="BodyTextL25"/>
              <w:ind w:left="0"/>
            </w:pPr>
            <w:r>
              <w:t xml:space="preserve">Gi8/1 </w:t>
            </w:r>
          </w:p>
        </w:tc>
        <w:tc>
          <w:tcPr>
            <w:tcW w:w="2495" w:type="dxa"/>
          </w:tcPr>
          <w:p w14:paraId="6B96AA67" w14:textId="5CB3A6F5" w:rsidR="001F7BE9" w:rsidRDefault="001F7BE9" w:rsidP="007751CA">
            <w:pPr>
              <w:pStyle w:val="BodyTextL25"/>
              <w:ind w:left="0"/>
            </w:pPr>
            <w:r>
              <w:t>Root FWD 4</w:t>
            </w:r>
          </w:p>
        </w:tc>
        <w:tc>
          <w:tcPr>
            <w:tcW w:w="2459" w:type="dxa"/>
          </w:tcPr>
          <w:p w14:paraId="0E142B2E" w14:textId="0B02808D" w:rsidR="001F7BE9" w:rsidRDefault="001F7BE9" w:rsidP="007751CA">
            <w:pPr>
              <w:pStyle w:val="BodyTextL25"/>
              <w:ind w:left="0"/>
            </w:pPr>
            <w:r>
              <w:t>128.2 P2p</w:t>
            </w:r>
          </w:p>
        </w:tc>
      </w:tr>
      <w:tr w:rsidR="00453089" w14:paraId="5D31A5CB" w14:textId="77777777" w:rsidTr="001F7BE9">
        <w:trPr>
          <w:trHeight w:val="540"/>
        </w:trPr>
        <w:tc>
          <w:tcPr>
            <w:tcW w:w="2452" w:type="dxa"/>
            <w:vMerge w:val="restart"/>
          </w:tcPr>
          <w:p w14:paraId="3DD99B56" w14:textId="77777777" w:rsidR="00453089" w:rsidRDefault="00453089" w:rsidP="007751CA">
            <w:pPr>
              <w:pStyle w:val="BodyTextL25"/>
              <w:ind w:left="0"/>
              <w:rPr>
                <w:sz w:val="22"/>
              </w:rPr>
            </w:pPr>
            <w:r>
              <w:rPr>
                <w:sz w:val="22"/>
              </w:rPr>
              <w:t>S-C</w:t>
            </w:r>
          </w:p>
          <w:p w14:paraId="1DE14195" w14:textId="77777777" w:rsidR="00453089" w:rsidRDefault="00453089" w:rsidP="007751CA">
            <w:pPr>
              <w:pStyle w:val="BodyTextL25"/>
              <w:ind w:left="0"/>
              <w:rPr>
                <w:sz w:val="22"/>
              </w:rPr>
            </w:pPr>
          </w:p>
          <w:p w14:paraId="246730B1" w14:textId="2A0506C3" w:rsidR="00453089" w:rsidRDefault="00453089" w:rsidP="007751CA">
            <w:pPr>
              <w:pStyle w:val="BodyTextL25"/>
              <w:ind w:left="0"/>
              <w:rPr>
                <w:sz w:val="22"/>
              </w:rPr>
            </w:pPr>
          </w:p>
        </w:tc>
        <w:tc>
          <w:tcPr>
            <w:tcW w:w="2437" w:type="dxa"/>
          </w:tcPr>
          <w:p w14:paraId="25C3C7D3" w14:textId="539A2A48" w:rsidR="00453089" w:rsidRPr="00453089" w:rsidRDefault="00453089" w:rsidP="00453089">
            <w:pPr>
              <w:pStyle w:val="NormalWeb"/>
              <w:spacing w:before="0" w:beforeAutospacing="0" w:after="0" w:afterAutospacing="0"/>
            </w:pPr>
            <w:r>
              <w:t xml:space="preserve">Gi8/1 </w:t>
            </w:r>
          </w:p>
        </w:tc>
        <w:tc>
          <w:tcPr>
            <w:tcW w:w="2495" w:type="dxa"/>
          </w:tcPr>
          <w:p w14:paraId="62D5B51A" w14:textId="275282E5" w:rsidR="00453089" w:rsidRDefault="00453089" w:rsidP="007751CA">
            <w:pPr>
              <w:pStyle w:val="BodyTextL25"/>
              <w:ind w:left="0"/>
              <w:rPr>
                <w:sz w:val="22"/>
              </w:rPr>
            </w:pPr>
            <w:r>
              <w:t>Desg FWD 4</w:t>
            </w:r>
          </w:p>
        </w:tc>
        <w:tc>
          <w:tcPr>
            <w:tcW w:w="2459" w:type="dxa"/>
          </w:tcPr>
          <w:p w14:paraId="3B91A347" w14:textId="1033DC6D" w:rsidR="00453089" w:rsidRDefault="00453089" w:rsidP="007751CA">
            <w:pPr>
              <w:pStyle w:val="BodyTextL25"/>
              <w:ind w:left="0"/>
              <w:rPr>
                <w:sz w:val="22"/>
              </w:rPr>
            </w:pPr>
            <w:r>
              <w:t>128.2 P2p</w:t>
            </w:r>
          </w:p>
        </w:tc>
      </w:tr>
      <w:tr w:rsidR="00453089" w14:paraId="12D03505" w14:textId="77777777" w:rsidTr="00453089">
        <w:trPr>
          <w:trHeight w:val="345"/>
        </w:trPr>
        <w:tc>
          <w:tcPr>
            <w:tcW w:w="2452" w:type="dxa"/>
            <w:vMerge/>
          </w:tcPr>
          <w:p w14:paraId="2B708732" w14:textId="77777777" w:rsidR="00453089" w:rsidRDefault="00453089" w:rsidP="007751CA">
            <w:pPr>
              <w:pStyle w:val="BodyTextL25"/>
              <w:ind w:left="0"/>
              <w:rPr>
                <w:sz w:val="22"/>
              </w:rPr>
            </w:pPr>
          </w:p>
        </w:tc>
        <w:tc>
          <w:tcPr>
            <w:tcW w:w="2437" w:type="dxa"/>
          </w:tcPr>
          <w:p w14:paraId="16FF5811" w14:textId="69B1586D" w:rsidR="00453089" w:rsidRPr="00453089" w:rsidRDefault="00453089" w:rsidP="00453089">
            <w:pPr>
              <w:pStyle w:val="NormalWeb"/>
              <w:spacing w:before="0" w:beforeAutospacing="0" w:after="0" w:afterAutospacing="0"/>
            </w:pPr>
            <w:r>
              <w:t xml:space="preserve">Gi9/1 </w:t>
            </w:r>
          </w:p>
        </w:tc>
        <w:tc>
          <w:tcPr>
            <w:tcW w:w="2495" w:type="dxa"/>
          </w:tcPr>
          <w:p w14:paraId="5CE241EA" w14:textId="1E86FA6D" w:rsidR="00453089" w:rsidRDefault="00453089" w:rsidP="007751CA">
            <w:pPr>
              <w:pStyle w:val="BodyTextL25"/>
              <w:ind w:left="0"/>
              <w:rPr>
                <w:sz w:val="22"/>
              </w:rPr>
            </w:pPr>
            <w:r>
              <w:t>Root FWD 4</w:t>
            </w:r>
          </w:p>
        </w:tc>
        <w:tc>
          <w:tcPr>
            <w:tcW w:w="2459" w:type="dxa"/>
          </w:tcPr>
          <w:p w14:paraId="6F07A19F" w14:textId="10FB34F2" w:rsidR="00453089" w:rsidRDefault="00453089" w:rsidP="007751CA">
            <w:pPr>
              <w:pStyle w:val="BodyTextL25"/>
              <w:ind w:left="0"/>
              <w:rPr>
                <w:sz w:val="22"/>
              </w:rPr>
            </w:pPr>
            <w:r>
              <w:t>128.1 P2p</w:t>
            </w:r>
          </w:p>
        </w:tc>
      </w:tr>
      <w:tr w:rsidR="00453089" w14:paraId="1781A3EC" w14:textId="77777777" w:rsidTr="001F7BE9">
        <w:trPr>
          <w:trHeight w:val="315"/>
        </w:trPr>
        <w:tc>
          <w:tcPr>
            <w:tcW w:w="2452" w:type="dxa"/>
            <w:vMerge/>
          </w:tcPr>
          <w:p w14:paraId="0352DF89" w14:textId="77777777" w:rsidR="00453089" w:rsidRDefault="00453089" w:rsidP="007751CA">
            <w:pPr>
              <w:pStyle w:val="BodyTextL25"/>
              <w:ind w:left="0"/>
              <w:rPr>
                <w:sz w:val="22"/>
              </w:rPr>
            </w:pPr>
          </w:p>
        </w:tc>
        <w:tc>
          <w:tcPr>
            <w:tcW w:w="2437" w:type="dxa"/>
          </w:tcPr>
          <w:p w14:paraId="1D5638A1" w14:textId="599FFCC8" w:rsidR="00453089" w:rsidRDefault="00453089" w:rsidP="007751CA">
            <w:pPr>
              <w:pStyle w:val="BodyTextL25"/>
              <w:ind w:left="0"/>
              <w:rPr>
                <w:sz w:val="22"/>
              </w:rPr>
            </w:pPr>
            <w:r>
              <w:t>Gi7/1</w:t>
            </w:r>
          </w:p>
        </w:tc>
        <w:tc>
          <w:tcPr>
            <w:tcW w:w="2495" w:type="dxa"/>
          </w:tcPr>
          <w:p w14:paraId="0FC73243" w14:textId="526B2640" w:rsidR="00453089" w:rsidRDefault="00453089" w:rsidP="007751CA">
            <w:pPr>
              <w:pStyle w:val="BodyTextL25"/>
              <w:ind w:left="0"/>
              <w:rPr>
                <w:sz w:val="22"/>
              </w:rPr>
            </w:pPr>
            <w:r>
              <w:t>Desg FWD 4</w:t>
            </w:r>
          </w:p>
        </w:tc>
        <w:tc>
          <w:tcPr>
            <w:tcW w:w="2459" w:type="dxa"/>
          </w:tcPr>
          <w:p w14:paraId="67E0008A" w14:textId="1D04A383" w:rsidR="00453089" w:rsidRDefault="00453089" w:rsidP="007751CA">
            <w:pPr>
              <w:pStyle w:val="BodyTextL25"/>
              <w:ind w:left="0"/>
              <w:rPr>
                <w:sz w:val="22"/>
              </w:rPr>
            </w:pPr>
            <w:r>
              <w:t>128.3 P2p</w:t>
            </w:r>
          </w:p>
        </w:tc>
      </w:tr>
      <w:tr w:rsidR="003C23C8" w14:paraId="0E0B6782" w14:textId="77777777" w:rsidTr="003C23C8">
        <w:trPr>
          <w:trHeight w:val="593"/>
        </w:trPr>
        <w:tc>
          <w:tcPr>
            <w:tcW w:w="2452" w:type="dxa"/>
            <w:vMerge w:val="restart"/>
          </w:tcPr>
          <w:p w14:paraId="46856981" w14:textId="77777777" w:rsidR="003C23C8" w:rsidRDefault="003C23C8" w:rsidP="007751CA">
            <w:pPr>
              <w:pStyle w:val="BodyTextL25"/>
              <w:ind w:left="0"/>
              <w:rPr>
                <w:sz w:val="22"/>
              </w:rPr>
            </w:pPr>
            <w:r>
              <w:rPr>
                <w:sz w:val="22"/>
              </w:rPr>
              <w:t>S-D</w:t>
            </w:r>
          </w:p>
          <w:p w14:paraId="32E960D9" w14:textId="77777777" w:rsidR="003C23C8" w:rsidRDefault="003C23C8" w:rsidP="007751CA">
            <w:pPr>
              <w:pStyle w:val="BodyTextL25"/>
              <w:ind w:left="0"/>
              <w:rPr>
                <w:sz w:val="22"/>
              </w:rPr>
            </w:pPr>
          </w:p>
          <w:p w14:paraId="54B25621" w14:textId="745D1B33" w:rsidR="003C23C8" w:rsidRDefault="003C23C8" w:rsidP="007751CA">
            <w:pPr>
              <w:pStyle w:val="BodyTextL25"/>
              <w:ind w:left="0"/>
              <w:rPr>
                <w:sz w:val="22"/>
              </w:rPr>
            </w:pPr>
          </w:p>
        </w:tc>
        <w:tc>
          <w:tcPr>
            <w:tcW w:w="2437" w:type="dxa"/>
          </w:tcPr>
          <w:p w14:paraId="589F13B7" w14:textId="7D5A1AFF" w:rsidR="003C23C8" w:rsidRPr="0079637E" w:rsidRDefault="003C23C8" w:rsidP="0079637E">
            <w:pPr>
              <w:pStyle w:val="NormalWeb"/>
              <w:spacing w:before="0" w:beforeAutospacing="0" w:after="0" w:afterAutospacing="0"/>
            </w:pPr>
            <w:r>
              <w:t>Gi9/</w:t>
            </w:r>
          </w:p>
        </w:tc>
        <w:tc>
          <w:tcPr>
            <w:tcW w:w="2495" w:type="dxa"/>
          </w:tcPr>
          <w:p w14:paraId="69C44A9D" w14:textId="460B0A33" w:rsidR="003C23C8" w:rsidRDefault="003C23C8" w:rsidP="007751CA">
            <w:pPr>
              <w:pStyle w:val="BodyTextL25"/>
              <w:ind w:left="0"/>
              <w:rPr>
                <w:sz w:val="22"/>
              </w:rPr>
            </w:pPr>
            <w:r>
              <w:t>1 Desg FWD 19</w:t>
            </w:r>
          </w:p>
        </w:tc>
        <w:tc>
          <w:tcPr>
            <w:tcW w:w="2459" w:type="dxa"/>
          </w:tcPr>
          <w:p w14:paraId="2A6F61E5" w14:textId="75284267" w:rsidR="003C23C8" w:rsidRPr="003C23C8" w:rsidRDefault="003C23C8" w:rsidP="003C23C8">
            <w:pPr>
              <w:pStyle w:val="BodyTextL25"/>
              <w:ind w:left="0"/>
            </w:pPr>
            <w:r>
              <w:t>128.1 P2p</w:t>
            </w:r>
          </w:p>
        </w:tc>
      </w:tr>
      <w:tr w:rsidR="003C23C8" w14:paraId="5975282B" w14:textId="77777777" w:rsidTr="003C23C8">
        <w:trPr>
          <w:trHeight w:val="375"/>
        </w:trPr>
        <w:tc>
          <w:tcPr>
            <w:tcW w:w="2452" w:type="dxa"/>
            <w:vMerge/>
          </w:tcPr>
          <w:p w14:paraId="7AA4A674" w14:textId="77777777" w:rsidR="003C23C8" w:rsidRDefault="003C23C8" w:rsidP="007751CA">
            <w:pPr>
              <w:pStyle w:val="BodyTextL25"/>
              <w:ind w:left="0"/>
              <w:rPr>
                <w:sz w:val="22"/>
              </w:rPr>
            </w:pPr>
          </w:p>
        </w:tc>
        <w:tc>
          <w:tcPr>
            <w:tcW w:w="2437" w:type="dxa"/>
          </w:tcPr>
          <w:p w14:paraId="19929EF6" w14:textId="28BF84B1" w:rsidR="003C23C8" w:rsidRDefault="003C23C8" w:rsidP="007751CA">
            <w:pPr>
              <w:pStyle w:val="BodyTextL25"/>
              <w:ind w:left="0"/>
              <w:rPr>
                <w:sz w:val="22"/>
              </w:rPr>
            </w:pPr>
            <w:r>
              <w:t>Gi8/1</w:t>
            </w:r>
          </w:p>
        </w:tc>
        <w:tc>
          <w:tcPr>
            <w:tcW w:w="2495" w:type="dxa"/>
          </w:tcPr>
          <w:p w14:paraId="28E90FB9" w14:textId="7B8C04A7" w:rsidR="003C23C8" w:rsidRDefault="003C23C8" w:rsidP="007751CA">
            <w:pPr>
              <w:pStyle w:val="BodyTextL25"/>
              <w:ind w:left="0"/>
              <w:rPr>
                <w:sz w:val="22"/>
              </w:rPr>
            </w:pPr>
            <w:r>
              <w:t>Desg FWD 4</w:t>
            </w:r>
          </w:p>
        </w:tc>
        <w:tc>
          <w:tcPr>
            <w:tcW w:w="2459" w:type="dxa"/>
          </w:tcPr>
          <w:p w14:paraId="100CE335" w14:textId="222BF38E" w:rsidR="003C23C8" w:rsidRPr="003C23C8" w:rsidRDefault="003C23C8" w:rsidP="003C23C8">
            <w:pPr>
              <w:pStyle w:val="NormalWeb"/>
              <w:spacing w:before="0" w:beforeAutospacing="0" w:after="0" w:afterAutospacing="0"/>
            </w:pPr>
            <w:r>
              <w:t>128.2 P2p</w:t>
            </w:r>
          </w:p>
        </w:tc>
      </w:tr>
      <w:tr w:rsidR="003C23C8" w14:paraId="20B98DB7" w14:textId="77777777" w:rsidTr="001F7BE9">
        <w:trPr>
          <w:trHeight w:val="330"/>
        </w:trPr>
        <w:tc>
          <w:tcPr>
            <w:tcW w:w="2452" w:type="dxa"/>
            <w:vMerge/>
          </w:tcPr>
          <w:p w14:paraId="4208E3D9" w14:textId="77777777" w:rsidR="003C23C8" w:rsidRDefault="003C23C8" w:rsidP="007751CA">
            <w:pPr>
              <w:pStyle w:val="BodyTextL25"/>
              <w:ind w:left="0"/>
              <w:rPr>
                <w:sz w:val="22"/>
              </w:rPr>
            </w:pPr>
          </w:p>
        </w:tc>
        <w:tc>
          <w:tcPr>
            <w:tcW w:w="2437" w:type="dxa"/>
          </w:tcPr>
          <w:p w14:paraId="6A19D7C4" w14:textId="39C87689" w:rsidR="003C23C8" w:rsidRDefault="003C23C8" w:rsidP="007751CA">
            <w:pPr>
              <w:pStyle w:val="BodyTextL25"/>
              <w:ind w:left="0"/>
              <w:rPr>
                <w:sz w:val="22"/>
              </w:rPr>
            </w:pPr>
            <w:r>
              <w:t>Gi7/1</w:t>
            </w:r>
          </w:p>
        </w:tc>
        <w:tc>
          <w:tcPr>
            <w:tcW w:w="2495" w:type="dxa"/>
          </w:tcPr>
          <w:p w14:paraId="7C777588" w14:textId="501890A6" w:rsidR="003C23C8" w:rsidRDefault="003C23C8" w:rsidP="007751CA">
            <w:pPr>
              <w:pStyle w:val="BodyTextL25"/>
              <w:ind w:left="0"/>
              <w:rPr>
                <w:sz w:val="22"/>
              </w:rPr>
            </w:pPr>
            <w:r>
              <w:t>Root FWD 4</w:t>
            </w:r>
          </w:p>
        </w:tc>
        <w:tc>
          <w:tcPr>
            <w:tcW w:w="2459" w:type="dxa"/>
          </w:tcPr>
          <w:p w14:paraId="0DE4E1DD" w14:textId="6C26A8F0" w:rsidR="003C23C8" w:rsidRDefault="003C23C8" w:rsidP="007751CA">
            <w:pPr>
              <w:pStyle w:val="BodyTextL25"/>
              <w:ind w:left="0"/>
              <w:rPr>
                <w:sz w:val="22"/>
              </w:rPr>
            </w:pPr>
            <w:r>
              <w:t>128.3 P2p</w:t>
            </w:r>
          </w:p>
        </w:tc>
      </w:tr>
      <w:tr w:rsidR="00485C00" w14:paraId="00F55012" w14:textId="77777777" w:rsidTr="001F7BE9">
        <w:trPr>
          <w:trHeight w:val="480"/>
        </w:trPr>
        <w:tc>
          <w:tcPr>
            <w:tcW w:w="2452" w:type="dxa"/>
            <w:vMerge w:val="restart"/>
          </w:tcPr>
          <w:p w14:paraId="6985F085" w14:textId="77777777" w:rsidR="00485C00" w:rsidRDefault="00485C00" w:rsidP="007751CA">
            <w:pPr>
              <w:pStyle w:val="BodyTextL25"/>
              <w:ind w:left="0"/>
              <w:rPr>
                <w:sz w:val="22"/>
              </w:rPr>
            </w:pPr>
            <w:r>
              <w:rPr>
                <w:sz w:val="22"/>
              </w:rPr>
              <w:t>S-E</w:t>
            </w:r>
          </w:p>
          <w:p w14:paraId="0E96298E" w14:textId="77777777" w:rsidR="00485C00" w:rsidRDefault="00485C00" w:rsidP="007751CA">
            <w:pPr>
              <w:pStyle w:val="BodyTextL25"/>
              <w:ind w:left="0"/>
              <w:rPr>
                <w:sz w:val="22"/>
              </w:rPr>
            </w:pPr>
          </w:p>
          <w:p w14:paraId="668EAD7B" w14:textId="3DFF84CB" w:rsidR="00485C00" w:rsidRDefault="00485C00" w:rsidP="007751CA">
            <w:pPr>
              <w:pStyle w:val="BodyTextL25"/>
              <w:ind w:left="0"/>
              <w:rPr>
                <w:sz w:val="22"/>
              </w:rPr>
            </w:pPr>
          </w:p>
        </w:tc>
        <w:tc>
          <w:tcPr>
            <w:tcW w:w="2437" w:type="dxa"/>
          </w:tcPr>
          <w:p w14:paraId="0AA23DED" w14:textId="753040D8" w:rsidR="00485C00" w:rsidRPr="00485C00" w:rsidRDefault="00485C00" w:rsidP="00485C00">
            <w:pPr>
              <w:pStyle w:val="NormalWeb"/>
              <w:spacing w:before="0" w:beforeAutospacing="0" w:after="0" w:afterAutospacing="0"/>
            </w:pPr>
            <w:r>
              <w:t xml:space="preserve">Gi7/1 </w:t>
            </w:r>
          </w:p>
        </w:tc>
        <w:tc>
          <w:tcPr>
            <w:tcW w:w="2495" w:type="dxa"/>
          </w:tcPr>
          <w:p w14:paraId="0D2E5257" w14:textId="00D972D0" w:rsidR="00485C00" w:rsidRDefault="00485C00" w:rsidP="007751CA">
            <w:pPr>
              <w:pStyle w:val="BodyTextL25"/>
              <w:ind w:left="0"/>
              <w:rPr>
                <w:sz w:val="22"/>
              </w:rPr>
            </w:pPr>
            <w:r>
              <w:t>Altn BLK 4</w:t>
            </w:r>
          </w:p>
        </w:tc>
        <w:tc>
          <w:tcPr>
            <w:tcW w:w="2459" w:type="dxa"/>
          </w:tcPr>
          <w:p w14:paraId="451991A5" w14:textId="26E6492B" w:rsidR="00485C00" w:rsidRDefault="00485C00" w:rsidP="007751CA">
            <w:pPr>
              <w:pStyle w:val="BodyTextL25"/>
              <w:ind w:left="0"/>
              <w:rPr>
                <w:sz w:val="22"/>
              </w:rPr>
            </w:pPr>
            <w:r>
              <w:t>128.3 P2p</w:t>
            </w:r>
          </w:p>
        </w:tc>
      </w:tr>
      <w:tr w:rsidR="00485C00" w14:paraId="46AEBA2F" w14:textId="77777777" w:rsidTr="00485C00">
        <w:trPr>
          <w:trHeight w:val="405"/>
        </w:trPr>
        <w:tc>
          <w:tcPr>
            <w:tcW w:w="2452" w:type="dxa"/>
            <w:vMerge/>
          </w:tcPr>
          <w:p w14:paraId="43F48E43" w14:textId="77777777" w:rsidR="00485C00" w:rsidRDefault="00485C00" w:rsidP="007751CA">
            <w:pPr>
              <w:pStyle w:val="BodyTextL25"/>
              <w:ind w:left="0"/>
              <w:rPr>
                <w:sz w:val="22"/>
              </w:rPr>
            </w:pPr>
          </w:p>
        </w:tc>
        <w:tc>
          <w:tcPr>
            <w:tcW w:w="2437" w:type="dxa"/>
          </w:tcPr>
          <w:p w14:paraId="180266DA" w14:textId="58E3F983" w:rsidR="00485C00" w:rsidRPr="00485C00" w:rsidRDefault="00485C00" w:rsidP="00485C00">
            <w:pPr>
              <w:pStyle w:val="NormalWeb"/>
              <w:spacing w:before="0" w:beforeAutospacing="0" w:after="0" w:afterAutospacing="0"/>
            </w:pPr>
            <w:r>
              <w:t xml:space="preserve">Gi8/1 </w:t>
            </w:r>
          </w:p>
        </w:tc>
        <w:tc>
          <w:tcPr>
            <w:tcW w:w="2495" w:type="dxa"/>
          </w:tcPr>
          <w:p w14:paraId="2F3069C0" w14:textId="6E9DE2CE" w:rsidR="00485C00" w:rsidRDefault="00485C00" w:rsidP="007751CA">
            <w:pPr>
              <w:pStyle w:val="BodyTextL25"/>
              <w:ind w:left="0"/>
              <w:rPr>
                <w:sz w:val="22"/>
              </w:rPr>
            </w:pPr>
            <w:r>
              <w:t>Desg FWD 4</w:t>
            </w:r>
          </w:p>
        </w:tc>
        <w:tc>
          <w:tcPr>
            <w:tcW w:w="2459" w:type="dxa"/>
          </w:tcPr>
          <w:p w14:paraId="6F55B933" w14:textId="70DF033D" w:rsidR="00485C00" w:rsidRDefault="00485C00" w:rsidP="007751CA">
            <w:pPr>
              <w:pStyle w:val="BodyTextL25"/>
              <w:ind w:left="0"/>
              <w:rPr>
                <w:sz w:val="22"/>
              </w:rPr>
            </w:pPr>
            <w:r>
              <w:t>128.2 P2p</w:t>
            </w:r>
          </w:p>
        </w:tc>
      </w:tr>
      <w:tr w:rsidR="00485C00" w14:paraId="15DE9542" w14:textId="77777777" w:rsidTr="001F7BE9">
        <w:trPr>
          <w:trHeight w:val="315"/>
        </w:trPr>
        <w:tc>
          <w:tcPr>
            <w:tcW w:w="2452" w:type="dxa"/>
            <w:vMerge/>
          </w:tcPr>
          <w:p w14:paraId="65317EE4" w14:textId="77777777" w:rsidR="00485C00" w:rsidRDefault="00485C00" w:rsidP="007751CA">
            <w:pPr>
              <w:pStyle w:val="BodyTextL25"/>
              <w:ind w:left="0"/>
              <w:rPr>
                <w:sz w:val="22"/>
              </w:rPr>
            </w:pPr>
          </w:p>
        </w:tc>
        <w:tc>
          <w:tcPr>
            <w:tcW w:w="2437" w:type="dxa"/>
          </w:tcPr>
          <w:p w14:paraId="36DDE6D7" w14:textId="65F5114D" w:rsidR="00485C00" w:rsidRDefault="00485C00" w:rsidP="007751CA">
            <w:pPr>
              <w:pStyle w:val="BodyTextL25"/>
              <w:ind w:left="0"/>
              <w:rPr>
                <w:sz w:val="22"/>
              </w:rPr>
            </w:pPr>
            <w:r>
              <w:t>Gi9/1</w:t>
            </w:r>
          </w:p>
        </w:tc>
        <w:tc>
          <w:tcPr>
            <w:tcW w:w="2495" w:type="dxa"/>
          </w:tcPr>
          <w:p w14:paraId="79EDA32A" w14:textId="78195895" w:rsidR="00485C00" w:rsidRDefault="00485C00" w:rsidP="007751CA">
            <w:pPr>
              <w:pStyle w:val="BodyTextL25"/>
              <w:ind w:left="0"/>
              <w:rPr>
                <w:sz w:val="22"/>
              </w:rPr>
            </w:pPr>
            <w:r>
              <w:t>Root FWD 4</w:t>
            </w:r>
          </w:p>
        </w:tc>
        <w:tc>
          <w:tcPr>
            <w:tcW w:w="2459" w:type="dxa"/>
          </w:tcPr>
          <w:p w14:paraId="2C997307" w14:textId="5734906F" w:rsidR="00485C00" w:rsidRDefault="00485C00" w:rsidP="007751CA">
            <w:pPr>
              <w:pStyle w:val="BodyTextL25"/>
              <w:ind w:left="0"/>
              <w:rPr>
                <w:sz w:val="22"/>
              </w:rPr>
            </w:pPr>
            <w:r>
              <w:t>128.1 P2p</w:t>
            </w:r>
          </w:p>
        </w:tc>
      </w:tr>
      <w:tr w:rsidR="001F7BE9" w14:paraId="457E6859" w14:textId="77777777" w:rsidTr="001F7BE9">
        <w:trPr>
          <w:trHeight w:val="495"/>
        </w:trPr>
        <w:tc>
          <w:tcPr>
            <w:tcW w:w="2452" w:type="dxa"/>
            <w:vMerge w:val="restart"/>
          </w:tcPr>
          <w:p w14:paraId="1487EE2B" w14:textId="77777777" w:rsidR="001F7BE9" w:rsidRDefault="001F7BE9" w:rsidP="007751CA">
            <w:pPr>
              <w:pStyle w:val="BodyTextL25"/>
              <w:ind w:left="0"/>
              <w:rPr>
                <w:sz w:val="22"/>
              </w:rPr>
            </w:pPr>
            <w:r>
              <w:rPr>
                <w:sz w:val="22"/>
              </w:rPr>
              <w:t>S-F</w:t>
            </w:r>
          </w:p>
          <w:p w14:paraId="5E0D6FF2" w14:textId="66D9ED1D" w:rsidR="001F7BE9" w:rsidRDefault="001F7BE9" w:rsidP="007751CA">
            <w:pPr>
              <w:pStyle w:val="BodyTextL25"/>
              <w:ind w:left="0"/>
              <w:rPr>
                <w:sz w:val="22"/>
              </w:rPr>
            </w:pPr>
          </w:p>
        </w:tc>
        <w:tc>
          <w:tcPr>
            <w:tcW w:w="2437" w:type="dxa"/>
          </w:tcPr>
          <w:p w14:paraId="448C739A" w14:textId="44514893" w:rsidR="001F7BE9" w:rsidRPr="0079637E" w:rsidRDefault="0079637E" w:rsidP="0079637E">
            <w:pPr>
              <w:pStyle w:val="NormalWeb"/>
              <w:spacing w:before="0" w:beforeAutospacing="0" w:after="0" w:afterAutospacing="0"/>
            </w:pPr>
            <w:r>
              <w:t xml:space="preserve">Gi8/1 </w:t>
            </w:r>
          </w:p>
        </w:tc>
        <w:tc>
          <w:tcPr>
            <w:tcW w:w="2495" w:type="dxa"/>
          </w:tcPr>
          <w:p w14:paraId="5B3BB455" w14:textId="7FB6B29D" w:rsidR="001F7BE9" w:rsidRDefault="0079637E" w:rsidP="007751CA">
            <w:pPr>
              <w:pStyle w:val="BodyTextL25"/>
              <w:ind w:left="0"/>
              <w:rPr>
                <w:sz w:val="22"/>
              </w:rPr>
            </w:pPr>
            <w:r>
              <w:t>Root FWD 4</w:t>
            </w:r>
          </w:p>
        </w:tc>
        <w:tc>
          <w:tcPr>
            <w:tcW w:w="2459" w:type="dxa"/>
          </w:tcPr>
          <w:p w14:paraId="1C821578" w14:textId="4800557D" w:rsidR="001F7BE9" w:rsidRDefault="0079637E" w:rsidP="007751CA">
            <w:pPr>
              <w:pStyle w:val="BodyTextL25"/>
              <w:ind w:left="0"/>
              <w:rPr>
                <w:sz w:val="22"/>
              </w:rPr>
            </w:pPr>
            <w:r>
              <w:t>128.2 P2p</w:t>
            </w:r>
          </w:p>
        </w:tc>
      </w:tr>
      <w:tr w:rsidR="001F7BE9" w14:paraId="53536295" w14:textId="77777777" w:rsidTr="001F7BE9">
        <w:trPr>
          <w:trHeight w:val="384"/>
        </w:trPr>
        <w:tc>
          <w:tcPr>
            <w:tcW w:w="2452" w:type="dxa"/>
            <w:vMerge/>
          </w:tcPr>
          <w:p w14:paraId="08A34474" w14:textId="77777777" w:rsidR="001F7BE9" w:rsidRDefault="001F7BE9" w:rsidP="007751CA">
            <w:pPr>
              <w:pStyle w:val="BodyTextL25"/>
              <w:ind w:left="0"/>
              <w:rPr>
                <w:sz w:val="22"/>
              </w:rPr>
            </w:pPr>
          </w:p>
        </w:tc>
        <w:tc>
          <w:tcPr>
            <w:tcW w:w="2437" w:type="dxa"/>
          </w:tcPr>
          <w:p w14:paraId="7A85DDEB" w14:textId="0F58D227" w:rsidR="001F7BE9" w:rsidRDefault="0079637E" w:rsidP="007751CA">
            <w:pPr>
              <w:pStyle w:val="BodyTextL25"/>
              <w:ind w:left="0"/>
              <w:rPr>
                <w:sz w:val="22"/>
              </w:rPr>
            </w:pPr>
            <w:r>
              <w:t>Gi9/1</w:t>
            </w:r>
          </w:p>
        </w:tc>
        <w:tc>
          <w:tcPr>
            <w:tcW w:w="2495" w:type="dxa"/>
          </w:tcPr>
          <w:p w14:paraId="7C9F8105" w14:textId="5DB7F1E3" w:rsidR="001F7BE9" w:rsidRDefault="0079637E" w:rsidP="007751CA">
            <w:pPr>
              <w:pStyle w:val="BodyTextL25"/>
              <w:ind w:left="0"/>
              <w:rPr>
                <w:sz w:val="22"/>
              </w:rPr>
            </w:pPr>
            <w:r>
              <w:t>Desg LSN 4</w:t>
            </w:r>
          </w:p>
        </w:tc>
        <w:tc>
          <w:tcPr>
            <w:tcW w:w="2459" w:type="dxa"/>
          </w:tcPr>
          <w:p w14:paraId="0E259860" w14:textId="6001E8EA" w:rsidR="001F7BE9" w:rsidRDefault="0079637E" w:rsidP="007751CA">
            <w:pPr>
              <w:pStyle w:val="BodyTextL25"/>
              <w:ind w:left="0"/>
              <w:rPr>
                <w:sz w:val="22"/>
              </w:rPr>
            </w:pPr>
            <w:r>
              <w:t>128.1 P2p</w:t>
            </w:r>
          </w:p>
        </w:tc>
      </w:tr>
      <w:tr w:rsidR="00136D07" w14:paraId="15C1FB5C" w14:textId="77777777" w:rsidTr="001F7BE9">
        <w:trPr>
          <w:trHeight w:val="445"/>
        </w:trPr>
        <w:tc>
          <w:tcPr>
            <w:tcW w:w="2452" w:type="dxa"/>
            <w:vMerge w:val="restart"/>
          </w:tcPr>
          <w:p w14:paraId="7FA7EFBB" w14:textId="77777777" w:rsidR="00136D07" w:rsidRDefault="00136D07" w:rsidP="007751CA">
            <w:pPr>
              <w:pStyle w:val="BodyTextL25"/>
              <w:ind w:left="0"/>
              <w:rPr>
                <w:sz w:val="22"/>
              </w:rPr>
            </w:pPr>
            <w:r>
              <w:rPr>
                <w:sz w:val="22"/>
              </w:rPr>
              <w:t>S-G</w:t>
            </w:r>
          </w:p>
          <w:p w14:paraId="473C0FE8" w14:textId="77777777" w:rsidR="00136D07" w:rsidRDefault="00136D07" w:rsidP="007751CA">
            <w:pPr>
              <w:pStyle w:val="BodyTextL25"/>
              <w:ind w:left="0"/>
              <w:rPr>
                <w:sz w:val="22"/>
              </w:rPr>
            </w:pPr>
          </w:p>
          <w:p w14:paraId="1D75EA50" w14:textId="684F59FC" w:rsidR="00136D07" w:rsidRDefault="00136D07" w:rsidP="007751CA">
            <w:pPr>
              <w:pStyle w:val="BodyTextL25"/>
              <w:ind w:left="0"/>
              <w:rPr>
                <w:sz w:val="22"/>
              </w:rPr>
            </w:pPr>
          </w:p>
        </w:tc>
        <w:tc>
          <w:tcPr>
            <w:tcW w:w="2437" w:type="dxa"/>
          </w:tcPr>
          <w:p w14:paraId="4FAAB995" w14:textId="7B07A553" w:rsidR="00136D07" w:rsidRPr="00136D07" w:rsidRDefault="00136D07" w:rsidP="00136D07">
            <w:pPr>
              <w:pStyle w:val="NormalWeb"/>
              <w:spacing w:before="0" w:beforeAutospacing="0" w:after="0" w:afterAutospacing="0"/>
            </w:pPr>
            <w:r>
              <w:t xml:space="preserve">Gi8/1 </w:t>
            </w:r>
          </w:p>
        </w:tc>
        <w:tc>
          <w:tcPr>
            <w:tcW w:w="2495" w:type="dxa"/>
          </w:tcPr>
          <w:p w14:paraId="639E5DA5" w14:textId="56DA55DE" w:rsidR="00136D07" w:rsidRDefault="00136D07" w:rsidP="007751CA">
            <w:pPr>
              <w:pStyle w:val="BodyTextL25"/>
              <w:ind w:left="0"/>
              <w:rPr>
                <w:sz w:val="22"/>
              </w:rPr>
            </w:pPr>
            <w:r>
              <w:t>Root FWD 4</w:t>
            </w:r>
          </w:p>
        </w:tc>
        <w:tc>
          <w:tcPr>
            <w:tcW w:w="2459" w:type="dxa"/>
          </w:tcPr>
          <w:p w14:paraId="4D7B7EF2" w14:textId="2BF23E4C" w:rsidR="00136D07" w:rsidRDefault="00136D07" w:rsidP="007751CA">
            <w:pPr>
              <w:pStyle w:val="BodyTextL25"/>
              <w:ind w:left="0"/>
              <w:rPr>
                <w:sz w:val="22"/>
              </w:rPr>
            </w:pPr>
            <w:r>
              <w:t>128.2 P2p</w:t>
            </w:r>
          </w:p>
        </w:tc>
      </w:tr>
      <w:tr w:rsidR="00136D07" w14:paraId="366473A6" w14:textId="77777777" w:rsidTr="00136D07">
        <w:trPr>
          <w:trHeight w:val="420"/>
        </w:trPr>
        <w:tc>
          <w:tcPr>
            <w:tcW w:w="2452" w:type="dxa"/>
            <w:vMerge/>
          </w:tcPr>
          <w:p w14:paraId="5180AEFB" w14:textId="77777777" w:rsidR="00136D07" w:rsidRDefault="00136D07" w:rsidP="007751CA">
            <w:pPr>
              <w:pStyle w:val="BodyTextL25"/>
              <w:ind w:left="0"/>
              <w:rPr>
                <w:sz w:val="22"/>
              </w:rPr>
            </w:pPr>
          </w:p>
        </w:tc>
        <w:tc>
          <w:tcPr>
            <w:tcW w:w="2437" w:type="dxa"/>
          </w:tcPr>
          <w:p w14:paraId="50C5BB68" w14:textId="2DFD115D" w:rsidR="00136D07" w:rsidRDefault="00136D07" w:rsidP="007751CA">
            <w:pPr>
              <w:pStyle w:val="BodyTextL25"/>
              <w:ind w:left="0"/>
              <w:rPr>
                <w:sz w:val="22"/>
              </w:rPr>
            </w:pPr>
            <w:r>
              <w:t>Gi9/1</w:t>
            </w:r>
          </w:p>
        </w:tc>
        <w:tc>
          <w:tcPr>
            <w:tcW w:w="2495" w:type="dxa"/>
          </w:tcPr>
          <w:p w14:paraId="4CB37805" w14:textId="7BA1CD7F" w:rsidR="00136D07" w:rsidRDefault="00136D07" w:rsidP="007751CA">
            <w:pPr>
              <w:pStyle w:val="BodyTextL25"/>
              <w:ind w:left="0"/>
              <w:rPr>
                <w:sz w:val="22"/>
              </w:rPr>
            </w:pPr>
            <w:r>
              <w:t>Desg FWD 4</w:t>
            </w:r>
          </w:p>
        </w:tc>
        <w:tc>
          <w:tcPr>
            <w:tcW w:w="2459" w:type="dxa"/>
          </w:tcPr>
          <w:p w14:paraId="1C103F98" w14:textId="6ECA4F06" w:rsidR="00136D07" w:rsidRPr="00136D07" w:rsidRDefault="00136D07" w:rsidP="00136D07">
            <w:pPr>
              <w:pStyle w:val="NormalWeb"/>
              <w:spacing w:before="0" w:beforeAutospacing="0" w:after="0" w:afterAutospacing="0"/>
            </w:pPr>
            <w:r>
              <w:t>128.1 P2p</w:t>
            </w:r>
          </w:p>
        </w:tc>
      </w:tr>
      <w:tr w:rsidR="00136D07" w14:paraId="7E182A53" w14:textId="77777777" w:rsidTr="001F7BE9">
        <w:trPr>
          <w:trHeight w:val="300"/>
        </w:trPr>
        <w:tc>
          <w:tcPr>
            <w:tcW w:w="2452" w:type="dxa"/>
            <w:vMerge/>
          </w:tcPr>
          <w:p w14:paraId="258907CC" w14:textId="77777777" w:rsidR="00136D07" w:rsidRDefault="00136D07" w:rsidP="007751CA">
            <w:pPr>
              <w:pStyle w:val="BodyTextL25"/>
              <w:ind w:left="0"/>
              <w:rPr>
                <w:sz w:val="22"/>
              </w:rPr>
            </w:pPr>
          </w:p>
        </w:tc>
        <w:tc>
          <w:tcPr>
            <w:tcW w:w="2437" w:type="dxa"/>
          </w:tcPr>
          <w:p w14:paraId="14FCE0C6" w14:textId="742096F4" w:rsidR="00136D07" w:rsidRDefault="00136D07" w:rsidP="007751CA">
            <w:pPr>
              <w:pStyle w:val="BodyTextL25"/>
              <w:ind w:left="0"/>
              <w:rPr>
                <w:sz w:val="22"/>
              </w:rPr>
            </w:pPr>
            <w:r>
              <w:t>Gi7/1</w:t>
            </w:r>
          </w:p>
        </w:tc>
        <w:tc>
          <w:tcPr>
            <w:tcW w:w="2495" w:type="dxa"/>
          </w:tcPr>
          <w:p w14:paraId="4447C03B" w14:textId="01B3CA02" w:rsidR="00136D07" w:rsidRDefault="00136D07" w:rsidP="007751CA">
            <w:pPr>
              <w:pStyle w:val="BodyTextL25"/>
              <w:ind w:left="0"/>
              <w:rPr>
                <w:sz w:val="22"/>
              </w:rPr>
            </w:pPr>
            <w:r>
              <w:t>Desg FWD 4</w:t>
            </w:r>
          </w:p>
        </w:tc>
        <w:tc>
          <w:tcPr>
            <w:tcW w:w="2459" w:type="dxa"/>
          </w:tcPr>
          <w:p w14:paraId="0FA66909" w14:textId="09F2ED3E" w:rsidR="00136D07" w:rsidRDefault="00136D07" w:rsidP="007751CA">
            <w:pPr>
              <w:pStyle w:val="BodyTextL25"/>
              <w:ind w:left="0"/>
              <w:rPr>
                <w:sz w:val="22"/>
              </w:rPr>
            </w:pPr>
            <w:r>
              <w:t>128.3 P2p</w:t>
            </w:r>
          </w:p>
        </w:tc>
      </w:tr>
      <w:tr w:rsidR="002A419B" w14:paraId="13EC9922" w14:textId="77777777" w:rsidTr="001F7BE9">
        <w:trPr>
          <w:trHeight w:val="525"/>
        </w:trPr>
        <w:tc>
          <w:tcPr>
            <w:tcW w:w="2452" w:type="dxa"/>
            <w:vMerge w:val="restart"/>
          </w:tcPr>
          <w:p w14:paraId="52426B14" w14:textId="77777777" w:rsidR="002A419B" w:rsidRDefault="002A419B" w:rsidP="007751CA">
            <w:pPr>
              <w:pStyle w:val="BodyTextL25"/>
              <w:ind w:left="0"/>
              <w:rPr>
                <w:sz w:val="22"/>
              </w:rPr>
            </w:pPr>
            <w:r>
              <w:rPr>
                <w:sz w:val="22"/>
              </w:rPr>
              <w:t>S-H</w:t>
            </w:r>
          </w:p>
          <w:p w14:paraId="3DB21B0B" w14:textId="77777777" w:rsidR="002A419B" w:rsidRDefault="002A419B" w:rsidP="007751CA">
            <w:pPr>
              <w:pStyle w:val="BodyTextL25"/>
              <w:ind w:left="0"/>
              <w:rPr>
                <w:sz w:val="22"/>
              </w:rPr>
            </w:pPr>
          </w:p>
          <w:p w14:paraId="27CF7369" w14:textId="77777777" w:rsidR="002A419B" w:rsidRDefault="002A419B" w:rsidP="007751CA">
            <w:pPr>
              <w:pStyle w:val="BodyTextL25"/>
              <w:ind w:left="0"/>
              <w:rPr>
                <w:sz w:val="22"/>
              </w:rPr>
            </w:pPr>
          </w:p>
          <w:p w14:paraId="1076BEBC" w14:textId="74C43FC6" w:rsidR="002A419B" w:rsidRDefault="002A419B" w:rsidP="007751CA">
            <w:pPr>
              <w:pStyle w:val="BodyTextL25"/>
              <w:ind w:left="0"/>
              <w:rPr>
                <w:sz w:val="22"/>
              </w:rPr>
            </w:pPr>
          </w:p>
        </w:tc>
        <w:tc>
          <w:tcPr>
            <w:tcW w:w="2437" w:type="dxa"/>
          </w:tcPr>
          <w:p w14:paraId="1640A93E" w14:textId="2FC0C6E9" w:rsidR="002A419B" w:rsidRDefault="002A419B" w:rsidP="002A419B">
            <w:pPr>
              <w:pStyle w:val="NormalWeb"/>
              <w:spacing w:before="0" w:beforeAutospacing="0" w:after="0" w:afterAutospacing="0"/>
            </w:pPr>
            <w:r>
              <w:lastRenderedPageBreak/>
              <w:t xml:space="preserve">Gi9/1 </w:t>
            </w:r>
          </w:p>
          <w:p w14:paraId="367FF7C2" w14:textId="0DBACCA5" w:rsidR="002A419B" w:rsidRDefault="002A419B" w:rsidP="002A419B">
            <w:pPr>
              <w:pStyle w:val="BodyTextL25"/>
              <w:ind w:left="0"/>
              <w:rPr>
                <w:sz w:val="22"/>
              </w:rPr>
            </w:pPr>
          </w:p>
        </w:tc>
        <w:tc>
          <w:tcPr>
            <w:tcW w:w="2495" w:type="dxa"/>
          </w:tcPr>
          <w:p w14:paraId="66508F90" w14:textId="45B5E687" w:rsidR="002A419B" w:rsidRDefault="002A419B" w:rsidP="007751CA">
            <w:pPr>
              <w:pStyle w:val="BodyTextL25"/>
              <w:ind w:left="0"/>
              <w:rPr>
                <w:sz w:val="22"/>
              </w:rPr>
            </w:pPr>
            <w:r>
              <w:t>Root FWD 4</w:t>
            </w:r>
          </w:p>
        </w:tc>
        <w:tc>
          <w:tcPr>
            <w:tcW w:w="2459" w:type="dxa"/>
          </w:tcPr>
          <w:p w14:paraId="3BA06918" w14:textId="119BA54D" w:rsidR="002A419B" w:rsidRDefault="002A419B" w:rsidP="007751CA">
            <w:pPr>
              <w:pStyle w:val="BodyTextL25"/>
              <w:ind w:left="0"/>
              <w:rPr>
                <w:sz w:val="22"/>
              </w:rPr>
            </w:pPr>
            <w:r>
              <w:t>128.1 P2p</w:t>
            </w:r>
          </w:p>
        </w:tc>
      </w:tr>
      <w:tr w:rsidR="002A419B" w14:paraId="2E7206A7" w14:textId="77777777" w:rsidTr="002A419B">
        <w:trPr>
          <w:trHeight w:val="360"/>
        </w:trPr>
        <w:tc>
          <w:tcPr>
            <w:tcW w:w="2452" w:type="dxa"/>
            <w:vMerge/>
          </w:tcPr>
          <w:p w14:paraId="4D7BABC1" w14:textId="77777777" w:rsidR="002A419B" w:rsidRDefault="002A419B" w:rsidP="007751CA">
            <w:pPr>
              <w:pStyle w:val="BodyTextL25"/>
              <w:ind w:left="0"/>
              <w:rPr>
                <w:sz w:val="22"/>
              </w:rPr>
            </w:pPr>
          </w:p>
        </w:tc>
        <w:tc>
          <w:tcPr>
            <w:tcW w:w="2437" w:type="dxa"/>
          </w:tcPr>
          <w:p w14:paraId="1C78F789" w14:textId="442CD8FD" w:rsidR="002A419B" w:rsidRDefault="002A419B" w:rsidP="007751CA">
            <w:pPr>
              <w:pStyle w:val="BodyTextL25"/>
              <w:ind w:left="0"/>
              <w:rPr>
                <w:sz w:val="22"/>
              </w:rPr>
            </w:pPr>
            <w:r>
              <w:t>Gi6/1</w:t>
            </w:r>
          </w:p>
        </w:tc>
        <w:tc>
          <w:tcPr>
            <w:tcW w:w="2495" w:type="dxa"/>
          </w:tcPr>
          <w:p w14:paraId="67BD163D" w14:textId="3418F832" w:rsidR="002A419B" w:rsidRDefault="002A419B" w:rsidP="007751CA">
            <w:pPr>
              <w:pStyle w:val="BodyTextL25"/>
              <w:ind w:left="0"/>
              <w:rPr>
                <w:sz w:val="22"/>
              </w:rPr>
            </w:pPr>
            <w:r>
              <w:t>Desg FWD 4</w:t>
            </w:r>
          </w:p>
        </w:tc>
        <w:tc>
          <w:tcPr>
            <w:tcW w:w="2459" w:type="dxa"/>
          </w:tcPr>
          <w:p w14:paraId="5C0B0956" w14:textId="72D4476B" w:rsidR="002A419B" w:rsidRPr="002A419B" w:rsidRDefault="002A419B" w:rsidP="002A419B">
            <w:pPr>
              <w:pStyle w:val="NormalWeb"/>
              <w:spacing w:before="0" w:beforeAutospacing="0" w:after="0" w:afterAutospacing="0"/>
            </w:pPr>
            <w:r>
              <w:t>128.4 P2p</w:t>
            </w:r>
          </w:p>
        </w:tc>
      </w:tr>
      <w:tr w:rsidR="002A419B" w14:paraId="66E69EDB" w14:textId="77777777" w:rsidTr="002A419B">
        <w:trPr>
          <w:trHeight w:val="435"/>
        </w:trPr>
        <w:tc>
          <w:tcPr>
            <w:tcW w:w="2452" w:type="dxa"/>
            <w:vMerge/>
          </w:tcPr>
          <w:p w14:paraId="73909377" w14:textId="77777777" w:rsidR="002A419B" w:rsidRDefault="002A419B" w:rsidP="007751CA">
            <w:pPr>
              <w:pStyle w:val="BodyTextL25"/>
              <w:ind w:left="0"/>
              <w:rPr>
                <w:sz w:val="22"/>
              </w:rPr>
            </w:pPr>
          </w:p>
        </w:tc>
        <w:tc>
          <w:tcPr>
            <w:tcW w:w="2437" w:type="dxa"/>
          </w:tcPr>
          <w:p w14:paraId="0C7639F7" w14:textId="2E5CE244" w:rsidR="002A419B" w:rsidRDefault="002A419B" w:rsidP="007751CA">
            <w:pPr>
              <w:pStyle w:val="BodyTextL25"/>
              <w:ind w:left="0"/>
              <w:rPr>
                <w:sz w:val="22"/>
              </w:rPr>
            </w:pPr>
            <w:r>
              <w:t>Gi8/1</w:t>
            </w:r>
          </w:p>
        </w:tc>
        <w:tc>
          <w:tcPr>
            <w:tcW w:w="2495" w:type="dxa"/>
          </w:tcPr>
          <w:p w14:paraId="2E9A646A" w14:textId="51DEC734" w:rsidR="002A419B" w:rsidRDefault="002A419B" w:rsidP="007751CA">
            <w:pPr>
              <w:pStyle w:val="BodyTextL25"/>
              <w:ind w:left="0"/>
              <w:rPr>
                <w:sz w:val="22"/>
              </w:rPr>
            </w:pPr>
            <w:r>
              <w:t>Altn BLK 4</w:t>
            </w:r>
          </w:p>
        </w:tc>
        <w:tc>
          <w:tcPr>
            <w:tcW w:w="2459" w:type="dxa"/>
          </w:tcPr>
          <w:p w14:paraId="740B0C5F" w14:textId="6AF5CD5D" w:rsidR="002A419B" w:rsidRPr="002A419B" w:rsidRDefault="002A419B" w:rsidP="002A419B">
            <w:pPr>
              <w:pStyle w:val="NormalWeb"/>
              <w:spacing w:before="0" w:beforeAutospacing="0" w:after="0" w:afterAutospacing="0"/>
            </w:pPr>
            <w:r>
              <w:t>128.2 P2p</w:t>
            </w:r>
          </w:p>
        </w:tc>
      </w:tr>
      <w:tr w:rsidR="002A419B" w14:paraId="5A305D3D" w14:textId="77777777" w:rsidTr="001F7BE9">
        <w:trPr>
          <w:trHeight w:val="285"/>
        </w:trPr>
        <w:tc>
          <w:tcPr>
            <w:tcW w:w="2452" w:type="dxa"/>
            <w:vMerge/>
          </w:tcPr>
          <w:p w14:paraId="2E165535" w14:textId="77777777" w:rsidR="002A419B" w:rsidRDefault="002A419B" w:rsidP="007751CA">
            <w:pPr>
              <w:pStyle w:val="BodyTextL25"/>
              <w:ind w:left="0"/>
              <w:rPr>
                <w:sz w:val="22"/>
              </w:rPr>
            </w:pPr>
          </w:p>
        </w:tc>
        <w:tc>
          <w:tcPr>
            <w:tcW w:w="2437" w:type="dxa"/>
          </w:tcPr>
          <w:p w14:paraId="29CF8D7D" w14:textId="6C1153B1" w:rsidR="002A419B" w:rsidRDefault="002A419B" w:rsidP="007751CA">
            <w:pPr>
              <w:pStyle w:val="BodyTextL25"/>
              <w:ind w:left="0"/>
              <w:rPr>
                <w:sz w:val="22"/>
              </w:rPr>
            </w:pPr>
            <w:r>
              <w:t>Gi7/1</w:t>
            </w:r>
          </w:p>
        </w:tc>
        <w:tc>
          <w:tcPr>
            <w:tcW w:w="2495" w:type="dxa"/>
          </w:tcPr>
          <w:p w14:paraId="1A73AB39" w14:textId="32DE1210" w:rsidR="002A419B" w:rsidRDefault="002A419B" w:rsidP="007751CA">
            <w:pPr>
              <w:pStyle w:val="BodyTextL25"/>
              <w:ind w:left="0"/>
              <w:rPr>
                <w:sz w:val="22"/>
              </w:rPr>
            </w:pPr>
            <w:r>
              <w:t>Desg FWD 4</w:t>
            </w:r>
          </w:p>
        </w:tc>
        <w:tc>
          <w:tcPr>
            <w:tcW w:w="2459" w:type="dxa"/>
          </w:tcPr>
          <w:p w14:paraId="627C6B61" w14:textId="52498EBD" w:rsidR="002A419B" w:rsidRDefault="002A419B" w:rsidP="007751CA">
            <w:pPr>
              <w:pStyle w:val="BodyTextL25"/>
              <w:ind w:left="0"/>
              <w:rPr>
                <w:sz w:val="22"/>
              </w:rPr>
            </w:pPr>
            <w:r>
              <w:t>128.3 P2p</w:t>
            </w:r>
          </w:p>
        </w:tc>
      </w:tr>
      <w:tr w:rsidR="001F7BE9" w14:paraId="5C793287" w14:textId="77777777" w:rsidTr="001F7BE9">
        <w:trPr>
          <w:trHeight w:val="450"/>
        </w:trPr>
        <w:tc>
          <w:tcPr>
            <w:tcW w:w="2452" w:type="dxa"/>
            <w:vMerge w:val="restart"/>
          </w:tcPr>
          <w:p w14:paraId="2DD3995C" w14:textId="6FB5EE81" w:rsidR="001F7BE9" w:rsidRDefault="001F7BE9" w:rsidP="007751CA">
            <w:pPr>
              <w:pStyle w:val="BodyTextL25"/>
              <w:ind w:left="0"/>
              <w:rPr>
                <w:sz w:val="22"/>
              </w:rPr>
            </w:pPr>
            <w:r>
              <w:rPr>
                <w:sz w:val="22"/>
              </w:rPr>
              <w:t>S-I</w:t>
            </w:r>
          </w:p>
        </w:tc>
        <w:tc>
          <w:tcPr>
            <w:tcW w:w="2437" w:type="dxa"/>
          </w:tcPr>
          <w:p w14:paraId="29AF289A" w14:textId="6C3CE13B" w:rsidR="001F7BE9" w:rsidRPr="0070332B" w:rsidRDefault="0070332B" w:rsidP="0070332B">
            <w:pPr>
              <w:pStyle w:val="NormalWeb"/>
              <w:spacing w:before="0" w:beforeAutospacing="0" w:after="0" w:afterAutospacing="0"/>
            </w:pPr>
            <w:r>
              <w:t xml:space="preserve">Gi9/1 </w:t>
            </w:r>
          </w:p>
        </w:tc>
        <w:tc>
          <w:tcPr>
            <w:tcW w:w="2495" w:type="dxa"/>
          </w:tcPr>
          <w:p w14:paraId="3FB56F0B" w14:textId="4294EB04" w:rsidR="001F7BE9" w:rsidRDefault="0070332B" w:rsidP="007751CA">
            <w:pPr>
              <w:pStyle w:val="BodyTextL25"/>
              <w:ind w:left="0"/>
              <w:rPr>
                <w:sz w:val="22"/>
              </w:rPr>
            </w:pPr>
            <w:r>
              <w:t>Desg FWD 4</w:t>
            </w:r>
          </w:p>
        </w:tc>
        <w:tc>
          <w:tcPr>
            <w:tcW w:w="2459" w:type="dxa"/>
          </w:tcPr>
          <w:p w14:paraId="2E71BD55" w14:textId="0C5D2E5F" w:rsidR="001F7BE9" w:rsidRDefault="0070332B" w:rsidP="007751CA">
            <w:pPr>
              <w:pStyle w:val="BodyTextL25"/>
              <w:ind w:left="0"/>
              <w:rPr>
                <w:sz w:val="22"/>
              </w:rPr>
            </w:pPr>
            <w:r>
              <w:t>128.1 P2p</w:t>
            </w:r>
          </w:p>
        </w:tc>
      </w:tr>
      <w:tr w:rsidR="001F7BE9" w14:paraId="1C10B053" w14:textId="77777777" w:rsidTr="001F7BE9">
        <w:trPr>
          <w:trHeight w:val="398"/>
        </w:trPr>
        <w:tc>
          <w:tcPr>
            <w:tcW w:w="2452" w:type="dxa"/>
            <w:vMerge/>
          </w:tcPr>
          <w:p w14:paraId="6C0F69CC" w14:textId="77777777" w:rsidR="001F7BE9" w:rsidRDefault="001F7BE9" w:rsidP="007751CA">
            <w:pPr>
              <w:pStyle w:val="BodyTextL25"/>
              <w:ind w:left="0"/>
              <w:rPr>
                <w:sz w:val="22"/>
              </w:rPr>
            </w:pPr>
          </w:p>
        </w:tc>
        <w:tc>
          <w:tcPr>
            <w:tcW w:w="2437" w:type="dxa"/>
          </w:tcPr>
          <w:p w14:paraId="265AB3B8" w14:textId="48204FF5" w:rsidR="001F7BE9" w:rsidRDefault="0070332B" w:rsidP="007751CA">
            <w:pPr>
              <w:pStyle w:val="BodyTextL25"/>
              <w:ind w:left="0"/>
              <w:rPr>
                <w:sz w:val="22"/>
              </w:rPr>
            </w:pPr>
            <w:r>
              <w:t>Gi8/1</w:t>
            </w:r>
          </w:p>
        </w:tc>
        <w:tc>
          <w:tcPr>
            <w:tcW w:w="2495" w:type="dxa"/>
          </w:tcPr>
          <w:p w14:paraId="00AD5005" w14:textId="316AACC1" w:rsidR="001F7BE9" w:rsidRDefault="0070332B" w:rsidP="007751CA">
            <w:pPr>
              <w:pStyle w:val="BodyTextL25"/>
              <w:ind w:left="0"/>
              <w:rPr>
                <w:sz w:val="22"/>
              </w:rPr>
            </w:pPr>
            <w:r>
              <w:t>Desg FWD 4</w:t>
            </w:r>
          </w:p>
        </w:tc>
        <w:tc>
          <w:tcPr>
            <w:tcW w:w="2459" w:type="dxa"/>
          </w:tcPr>
          <w:p w14:paraId="13E38FCF" w14:textId="3863EB0B" w:rsidR="001F7BE9" w:rsidRDefault="0070332B" w:rsidP="007751CA">
            <w:pPr>
              <w:pStyle w:val="BodyTextL25"/>
              <w:ind w:left="0"/>
              <w:rPr>
                <w:sz w:val="22"/>
              </w:rPr>
            </w:pPr>
            <w:r>
              <w:t>128.2 P2p</w:t>
            </w:r>
          </w:p>
        </w:tc>
      </w:tr>
    </w:tbl>
    <w:p w14:paraId="539C7906" w14:textId="77777777" w:rsidR="007751CA" w:rsidRDefault="007751CA" w:rsidP="007751CA">
      <w:pPr>
        <w:pStyle w:val="BodyTextL25"/>
        <w:rPr>
          <w:sz w:val="22"/>
        </w:rPr>
      </w:pPr>
    </w:p>
    <w:p w14:paraId="6CAAE7C0" w14:textId="77777777" w:rsidR="007751CA" w:rsidRPr="00B87AA2" w:rsidRDefault="007751CA" w:rsidP="007751CA">
      <w:pPr>
        <w:pStyle w:val="BodyTextL25"/>
        <w:rPr>
          <w:sz w:val="22"/>
        </w:rPr>
      </w:pPr>
    </w:p>
    <w:p w14:paraId="623D03A3" w14:textId="77777777" w:rsidR="001778DC" w:rsidRDefault="001778DC" w:rsidP="001778DC">
      <w:pPr>
        <w:pStyle w:val="ConfigWindow"/>
      </w:pPr>
      <w:r>
        <w:t xml:space="preserve">Open </w:t>
      </w:r>
      <w:r w:rsidRPr="004756B5">
        <w:t>configuration window</w:t>
      </w:r>
    </w:p>
    <w:p w14:paraId="52D78D3F" w14:textId="2C7FFB42" w:rsidR="001778DC" w:rsidRPr="00050D10" w:rsidRDefault="001778DC" w:rsidP="00B221DD">
      <w:pPr>
        <w:pStyle w:val="BodyTextL25"/>
        <w:numPr>
          <w:ilvl w:val="0"/>
          <w:numId w:val="24"/>
        </w:numPr>
        <w:spacing w:before="0"/>
        <w:rPr>
          <w:sz w:val="22"/>
        </w:rPr>
      </w:pPr>
      <w:r w:rsidRPr="00050D10">
        <w:rPr>
          <w:sz w:val="22"/>
        </w:rPr>
        <w:t>Packet Tracer uses a different link light on one of the connections between the switches.</w:t>
      </w:r>
      <w:r w:rsidR="00050D10" w:rsidRPr="00050D10">
        <w:rPr>
          <w:sz w:val="22"/>
        </w:rPr>
        <w:t xml:space="preserve"> </w:t>
      </w:r>
      <w:r w:rsidRPr="00050D10">
        <w:rPr>
          <w:sz w:val="22"/>
        </w:rPr>
        <w:t>What do you think this link light means?</w:t>
      </w:r>
    </w:p>
    <w:tbl>
      <w:tblPr>
        <w:tblStyle w:val="TableGrid"/>
        <w:tblW w:w="0" w:type="auto"/>
        <w:tblInd w:w="360" w:type="dxa"/>
        <w:tblLook w:val="04A0" w:firstRow="1" w:lastRow="0" w:firstColumn="1" w:lastColumn="0" w:noHBand="0" w:noVBand="1"/>
      </w:tblPr>
      <w:tblGrid>
        <w:gridCol w:w="9710"/>
      </w:tblGrid>
      <w:tr w:rsidR="001778DC" w14:paraId="724668F7" w14:textId="77777777" w:rsidTr="001778DC">
        <w:tc>
          <w:tcPr>
            <w:tcW w:w="10070" w:type="dxa"/>
          </w:tcPr>
          <w:p w14:paraId="32528F57" w14:textId="77777777" w:rsidR="001778DC" w:rsidRDefault="001778DC" w:rsidP="001778DC">
            <w:pPr>
              <w:pStyle w:val="BodyTextL25"/>
              <w:spacing w:before="0"/>
              <w:ind w:left="0"/>
            </w:pPr>
          </w:p>
          <w:p w14:paraId="4EBCCEC6" w14:textId="77777777" w:rsidR="001778DC" w:rsidRPr="008D169C" w:rsidRDefault="008D169C" w:rsidP="001778DC">
            <w:pPr>
              <w:pStyle w:val="BodyTextL25"/>
              <w:spacing w:before="0"/>
              <w:ind w:left="0"/>
              <w:rPr>
                <w:b/>
                <w:bCs/>
              </w:rPr>
            </w:pPr>
            <w:r w:rsidRPr="008D169C">
              <w:rPr>
                <w:b/>
                <w:bCs/>
              </w:rPr>
              <w:t>Ans</w:t>
            </w:r>
          </w:p>
          <w:p w14:paraId="4A574870" w14:textId="77777777" w:rsidR="008D169C" w:rsidRDefault="008D169C" w:rsidP="008D169C">
            <w:pPr>
              <w:pStyle w:val="BodyTextL25"/>
              <w:spacing w:before="0"/>
            </w:pPr>
            <w:r>
              <w:t>The importance of the connection light can differ contingent upon the particular equipment or programming utilized. For the most part, a green or strong connection light demonstrates that the connection is dynamic and there is a decent association, while a flickering or blazing connection light might show action or information move. A red or golden connection light might show an issue, like a fizzled or disengaged interface.</w:t>
            </w:r>
          </w:p>
          <w:p w14:paraId="1182D0C0" w14:textId="77777777" w:rsidR="008D169C" w:rsidRDefault="008D169C" w:rsidP="008D169C">
            <w:pPr>
              <w:pStyle w:val="BodyTextL25"/>
              <w:spacing w:before="0"/>
            </w:pPr>
          </w:p>
          <w:p w14:paraId="2451D433" w14:textId="628F03FB" w:rsidR="008D169C" w:rsidRDefault="008D169C" w:rsidP="008D169C">
            <w:pPr>
              <w:pStyle w:val="BodyTextL25"/>
              <w:spacing w:before="0"/>
              <w:ind w:left="0"/>
            </w:pPr>
            <w:r>
              <w:t>On account of an alternate connection light on one of the associations between switches, it is conceivable that there is a setup contrast on that connection, for example, an alternate VLAN or QoS setting.</w:t>
            </w:r>
          </w:p>
        </w:tc>
      </w:tr>
    </w:tbl>
    <w:p w14:paraId="1235ADAA" w14:textId="77777777" w:rsidR="001778DC" w:rsidRDefault="001778DC" w:rsidP="001778DC">
      <w:pPr>
        <w:pStyle w:val="BodyTextL25"/>
        <w:spacing w:before="0"/>
      </w:pPr>
    </w:p>
    <w:p w14:paraId="305415D2" w14:textId="204326AF" w:rsidR="001778DC" w:rsidRPr="00B87AA2" w:rsidRDefault="001778DC" w:rsidP="00050D10">
      <w:pPr>
        <w:pStyle w:val="BodyTextL25"/>
        <w:numPr>
          <w:ilvl w:val="0"/>
          <w:numId w:val="24"/>
        </w:numPr>
        <w:spacing w:before="0"/>
        <w:rPr>
          <w:sz w:val="22"/>
        </w:rPr>
      </w:pPr>
      <w:r w:rsidRPr="00B87AA2">
        <w:rPr>
          <w:sz w:val="22"/>
        </w:rPr>
        <w:t xml:space="preserve">What path will frames take from </w:t>
      </w:r>
      <w:r w:rsidR="00E974BA">
        <w:rPr>
          <w:sz w:val="22"/>
        </w:rPr>
        <w:t>LP1</w:t>
      </w:r>
      <w:r w:rsidRPr="00B87AA2">
        <w:rPr>
          <w:sz w:val="22"/>
        </w:rPr>
        <w:t xml:space="preserve"> to </w:t>
      </w:r>
      <w:r w:rsidR="00E974BA">
        <w:rPr>
          <w:sz w:val="22"/>
        </w:rPr>
        <w:t>LP3</w:t>
      </w:r>
      <w:r w:rsidRPr="00B87AA2">
        <w:rPr>
          <w:sz w:val="22"/>
        </w:rPr>
        <w:t xml:space="preserve">? </w:t>
      </w:r>
    </w:p>
    <w:tbl>
      <w:tblPr>
        <w:tblStyle w:val="TableGrid"/>
        <w:tblW w:w="0" w:type="auto"/>
        <w:tblInd w:w="360" w:type="dxa"/>
        <w:tblLook w:val="04A0" w:firstRow="1" w:lastRow="0" w:firstColumn="1" w:lastColumn="0" w:noHBand="0" w:noVBand="1"/>
      </w:tblPr>
      <w:tblGrid>
        <w:gridCol w:w="9710"/>
      </w:tblGrid>
      <w:tr w:rsidR="001778DC" w14:paraId="1B982718" w14:textId="77777777" w:rsidTr="001778DC">
        <w:tc>
          <w:tcPr>
            <w:tcW w:w="10070" w:type="dxa"/>
          </w:tcPr>
          <w:p w14:paraId="73C94D22" w14:textId="329C1DDD" w:rsidR="00D72EF4" w:rsidRDefault="00D72EF4" w:rsidP="00D72EF4">
            <w:pPr>
              <w:pStyle w:val="BodyTextL25"/>
              <w:ind w:left="0"/>
            </w:pPr>
            <w:r>
              <w:t>The output of path which packet will take from LP1 to LP3</w:t>
            </w:r>
          </w:p>
          <w:p w14:paraId="3C61C73E" w14:textId="3F5444C2" w:rsidR="001778DC" w:rsidRDefault="009438E7" w:rsidP="001778DC">
            <w:pPr>
              <w:pStyle w:val="BodyTextL25"/>
              <w:ind w:left="0"/>
            </w:pPr>
            <w:r>
              <w:rPr>
                <w:noProof/>
              </w:rPr>
              <w:lastRenderedPageBreak/>
              <w:drawing>
                <wp:inline distT="0" distB="0" distL="0" distR="0" wp14:anchorId="1EDEAB42" wp14:editId="5F5CC237">
                  <wp:extent cx="6400800" cy="5989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5989320"/>
                          </a:xfrm>
                          <a:prstGeom prst="rect">
                            <a:avLst/>
                          </a:prstGeom>
                        </pic:spPr>
                      </pic:pic>
                    </a:graphicData>
                  </a:graphic>
                </wp:inline>
              </w:drawing>
            </w:r>
          </w:p>
          <w:p w14:paraId="0E2564F3" w14:textId="77777777" w:rsidR="001778DC" w:rsidRDefault="001778DC" w:rsidP="001778DC">
            <w:pPr>
              <w:pStyle w:val="BodyTextL25"/>
              <w:ind w:left="0"/>
            </w:pPr>
          </w:p>
          <w:p w14:paraId="4B9E866F" w14:textId="77777777" w:rsidR="001778DC" w:rsidRDefault="001778DC" w:rsidP="001778DC">
            <w:pPr>
              <w:pStyle w:val="BodyTextL25"/>
              <w:ind w:left="0"/>
            </w:pPr>
          </w:p>
        </w:tc>
      </w:tr>
    </w:tbl>
    <w:p w14:paraId="4752E662" w14:textId="77777777" w:rsidR="00050D10" w:rsidRDefault="00050D10" w:rsidP="00050D10">
      <w:pPr>
        <w:pStyle w:val="BodyTextL25"/>
        <w:spacing w:before="0"/>
        <w:ind w:left="0"/>
        <w:rPr>
          <w:sz w:val="22"/>
        </w:rPr>
      </w:pPr>
    </w:p>
    <w:p w14:paraId="3720843C" w14:textId="3249767A" w:rsidR="001778DC" w:rsidRPr="00B87AA2" w:rsidRDefault="001778DC" w:rsidP="00050D10">
      <w:pPr>
        <w:pStyle w:val="BodyTextL25"/>
        <w:numPr>
          <w:ilvl w:val="0"/>
          <w:numId w:val="24"/>
        </w:numPr>
        <w:spacing w:before="0"/>
        <w:rPr>
          <w:sz w:val="22"/>
        </w:rPr>
      </w:pPr>
      <w:r w:rsidRPr="00B87AA2">
        <w:rPr>
          <w:sz w:val="22"/>
        </w:rPr>
        <w:t>Why do the frames not travel through S</w:t>
      </w:r>
      <w:r w:rsidR="00E974BA">
        <w:rPr>
          <w:sz w:val="22"/>
        </w:rPr>
        <w:t>-G when communicating in the previous question</w:t>
      </w:r>
      <w:r w:rsidRPr="00B87AA2">
        <w:rPr>
          <w:sz w:val="22"/>
        </w:rPr>
        <w:t xml:space="preserve">? </w:t>
      </w:r>
    </w:p>
    <w:tbl>
      <w:tblPr>
        <w:tblStyle w:val="TableGrid"/>
        <w:tblW w:w="0" w:type="auto"/>
        <w:tblInd w:w="360" w:type="dxa"/>
        <w:tblLook w:val="04A0" w:firstRow="1" w:lastRow="0" w:firstColumn="1" w:lastColumn="0" w:noHBand="0" w:noVBand="1"/>
      </w:tblPr>
      <w:tblGrid>
        <w:gridCol w:w="9710"/>
      </w:tblGrid>
      <w:tr w:rsidR="001778DC" w14:paraId="625FFEAB" w14:textId="77777777" w:rsidTr="001778DC">
        <w:tc>
          <w:tcPr>
            <w:tcW w:w="10070" w:type="dxa"/>
          </w:tcPr>
          <w:p w14:paraId="757DB455" w14:textId="77777777" w:rsidR="001778DC" w:rsidRPr="00D72EF4" w:rsidRDefault="001778DC" w:rsidP="001778DC">
            <w:pPr>
              <w:pStyle w:val="BodyTextL25"/>
              <w:ind w:left="0"/>
              <w:rPr>
                <w:b/>
                <w:bCs/>
              </w:rPr>
            </w:pPr>
          </w:p>
          <w:p w14:paraId="727C061B" w14:textId="43D8419A" w:rsidR="001778DC" w:rsidRPr="00D72EF4" w:rsidRDefault="00D72EF4" w:rsidP="001778DC">
            <w:pPr>
              <w:pStyle w:val="BodyTextL25"/>
              <w:ind w:left="0"/>
              <w:rPr>
                <w:b/>
                <w:bCs/>
              </w:rPr>
            </w:pPr>
            <w:r w:rsidRPr="00D72EF4">
              <w:rPr>
                <w:b/>
                <w:bCs/>
              </w:rPr>
              <w:t>Ans</w:t>
            </w:r>
          </w:p>
          <w:p w14:paraId="43D81516" w14:textId="77777777" w:rsidR="00D72EF4" w:rsidRDefault="00D72EF4" w:rsidP="00D72EF4">
            <w:pPr>
              <w:pStyle w:val="BodyTextL25"/>
            </w:pPr>
            <w:r>
              <w:t xml:space="preserve">In the past inquiry, assuming we expect that the source device LP1 and objective devise LP3 are on various organizations that are associated by switches S-An and S-B, then the casings wouldn't go through switch S-G while conveying since it isn't on the way somewhere in the range of LP1 and LP3. </w:t>
            </w:r>
            <w:r>
              <w:lastRenderedPageBreak/>
              <w:t>All things considered, the edges would go through switches S-An and S-B, which are the switches that interface the two networks.</w:t>
            </w:r>
          </w:p>
          <w:p w14:paraId="53ADBBF7" w14:textId="77777777" w:rsidR="00D72EF4" w:rsidRDefault="00D72EF4" w:rsidP="00D72EF4">
            <w:pPr>
              <w:pStyle w:val="BodyTextL25"/>
            </w:pPr>
          </w:p>
          <w:p w14:paraId="39871A2D" w14:textId="4B10DDCD" w:rsidR="00D72EF4" w:rsidRDefault="00D72EF4" w:rsidP="00D72EF4">
            <w:pPr>
              <w:pStyle w:val="BodyTextL25"/>
              <w:ind w:left="0"/>
            </w:pPr>
            <w:r>
              <w:t>It's critical to take note of the particular way that casings take on an organization that can rely upon many variables, including the organization's geography, directing conventions, and VLAN setups. Subsequently, it's dependably really smart to talk with an organization executive or specialist who knows all about the network to guarantee exact following of the way of edges.</w:t>
            </w:r>
          </w:p>
          <w:p w14:paraId="1B0322F0" w14:textId="77777777" w:rsidR="001778DC" w:rsidRDefault="001778DC" w:rsidP="001778DC">
            <w:pPr>
              <w:pStyle w:val="BodyTextL25"/>
              <w:ind w:left="0"/>
            </w:pPr>
          </w:p>
        </w:tc>
      </w:tr>
    </w:tbl>
    <w:p w14:paraId="17B9C9C7" w14:textId="77777777" w:rsidR="001778DC" w:rsidRDefault="001778DC" w:rsidP="001778DC">
      <w:pPr>
        <w:pStyle w:val="BodyTextL25"/>
      </w:pPr>
    </w:p>
    <w:p w14:paraId="4D7EA119" w14:textId="005875D5" w:rsidR="001778DC" w:rsidRPr="00B87AA2" w:rsidRDefault="001778DC" w:rsidP="00050D10">
      <w:pPr>
        <w:pStyle w:val="BodyTextL25"/>
        <w:numPr>
          <w:ilvl w:val="0"/>
          <w:numId w:val="24"/>
        </w:numPr>
        <w:spacing w:before="0"/>
        <w:rPr>
          <w:sz w:val="22"/>
        </w:rPr>
      </w:pPr>
      <w:r w:rsidRPr="00B87AA2">
        <w:rPr>
          <w:sz w:val="22"/>
        </w:rPr>
        <w:t xml:space="preserve">Why has </w:t>
      </w:r>
      <w:r w:rsidR="006D222A">
        <w:rPr>
          <w:sz w:val="22"/>
        </w:rPr>
        <w:t xml:space="preserve">the </w:t>
      </w:r>
      <w:r w:rsidRPr="00B87AA2">
        <w:rPr>
          <w:sz w:val="22"/>
        </w:rPr>
        <w:t>spanning tree placed</w:t>
      </w:r>
      <w:r w:rsidR="00E974BA">
        <w:rPr>
          <w:sz w:val="22"/>
        </w:rPr>
        <w:t xml:space="preserve"> p</w:t>
      </w:r>
      <w:r w:rsidRPr="00B87AA2">
        <w:rPr>
          <w:sz w:val="22"/>
        </w:rPr>
        <w:t>ort</w:t>
      </w:r>
      <w:r w:rsidR="00E974BA">
        <w:rPr>
          <w:sz w:val="22"/>
        </w:rPr>
        <w:t>s</w:t>
      </w:r>
      <w:r w:rsidRPr="00B87AA2">
        <w:rPr>
          <w:sz w:val="22"/>
        </w:rPr>
        <w:t xml:space="preserve"> in </w:t>
      </w:r>
      <w:r w:rsidR="006D222A">
        <w:rPr>
          <w:sz w:val="22"/>
        </w:rPr>
        <w:t xml:space="preserve">a </w:t>
      </w:r>
      <w:r w:rsidRPr="00B87AA2">
        <w:rPr>
          <w:sz w:val="22"/>
        </w:rPr>
        <w:t>blocking state?</w:t>
      </w:r>
    </w:p>
    <w:tbl>
      <w:tblPr>
        <w:tblStyle w:val="TableGrid"/>
        <w:tblW w:w="0" w:type="auto"/>
        <w:tblInd w:w="360" w:type="dxa"/>
        <w:tblLook w:val="04A0" w:firstRow="1" w:lastRow="0" w:firstColumn="1" w:lastColumn="0" w:noHBand="0" w:noVBand="1"/>
      </w:tblPr>
      <w:tblGrid>
        <w:gridCol w:w="9710"/>
      </w:tblGrid>
      <w:tr w:rsidR="001778DC" w14:paraId="275AFB81" w14:textId="77777777" w:rsidTr="001778DC">
        <w:tc>
          <w:tcPr>
            <w:tcW w:w="10070" w:type="dxa"/>
          </w:tcPr>
          <w:p w14:paraId="0DF712B4" w14:textId="77777777" w:rsidR="001778DC" w:rsidRPr="0086006F" w:rsidRDefault="001778DC" w:rsidP="001778DC">
            <w:pPr>
              <w:pStyle w:val="BodyTextL25"/>
              <w:ind w:left="0"/>
              <w:rPr>
                <w:b/>
                <w:bCs/>
              </w:rPr>
            </w:pPr>
          </w:p>
          <w:p w14:paraId="5A9535F7" w14:textId="63E2B4E3" w:rsidR="001778DC" w:rsidRPr="0086006F" w:rsidRDefault="0086006F" w:rsidP="001778DC">
            <w:pPr>
              <w:pStyle w:val="BodyTextL25"/>
              <w:ind w:left="0"/>
              <w:rPr>
                <w:b/>
                <w:bCs/>
              </w:rPr>
            </w:pPr>
            <w:r w:rsidRPr="0086006F">
              <w:rPr>
                <w:b/>
                <w:bCs/>
              </w:rPr>
              <w:t>Ans</w:t>
            </w:r>
          </w:p>
          <w:p w14:paraId="09D6866A" w14:textId="0DC65101" w:rsidR="0086006F" w:rsidRDefault="0086006F" w:rsidP="001778DC">
            <w:pPr>
              <w:pStyle w:val="BodyTextL25"/>
              <w:ind w:left="0"/>
            </w:pPr>
            <w:r w:rsidRPr="0086006F">
              <w:t>The Spanning Tree Protocol (STP) is utilized to forestall loops in a network topology. At the point when there are excess ways between switches, STP chooses one way as the dynamic way and spots the other repetitive ways in a hindering state. This keeps circles from framing in the organization, which can cause broadcast storms and different issues.</w:t>
            </w:r>
          </w:p>
          <w:p w14:paraId="003A3BA9" w14:textId="77777777" w:rsidR="0086006F" w:rsidRDefault="0086006F" w:rsidP="001778DC">
            <w:pPr>
              <w:pStyle w:val="BodyTextL25"/>
              <w:ind w:left="0"/>
            </w:pPr>
          </w:p>
          <w:p w14:paraId="4E602FB8" w14:textId="382E3948" w:rsidR="0086006F" w:rsidRDefault="0086006F" w:rsidP="001778DC">
            <w:pPr>
              <w:pStyle w:val="BodyTextL25"/>
              <w:ind w:left="0"/>
            </w:pPr>
            <w:r w:rsidRPr="0086006F">
              <w:t>STP chooses the dynamic way founded on a few elements, including the scaffolding need, bridge ID, and port need. The switch with the most minimal scaffold ID turns into the root extension, and STP chooses the briefest way to the root bridge as the dynamic way. Any repetitive ways that are not a piece of the dynamic way are set in an impeding state.</w:t>
            </w:r>
          </w:p>
          <w:p w14:paraId="315EC0C5" w14:textId="77777777" w:rsidR="00A530A4" w:rsidRDefault="00A530A4" w:rsidP="001778DC">
            <w:pPr>
              <w:pStyle w:val="BodyTextL25"/>
              <w:ind w:left="0"/>
            </w:pPr>
          </w:p>
          <w:p w14:paraId="37F9AA66" w14:textId="15ECE809" w:rsidR="00A530A4" w:rsidRDefault="00A530A4" w:rsidP="001778DC">
            <w:pPr>
              <w:pStyle w:val="BodyTextL25"/>
              <w:ind w:left="0"/>
            </w:pPr>
            <w:r w:rsidRPr="00A530A4">
              <w:t>The impending condition of ports guarantees that no casings are sent through these ports, which keeps loops from shaping. While a hindering port gets an edge, it disposes of the casing and sends a BPDU (Bridge Protocol Data Unit) to illuminate different switches on the organization that the port is obstructed.</w:t>
            </w:r>
          </w:p>
          <w:p w14:paraId="294435E0" w14:textId="77777777" w:rsidR="001778DC" w:rsidRDefault="001778DC" w:rsidP="001778DC">
            <w:pPr>
              <w:pStyle w:val="BodyTextL25"/>
              <w:ind w:left="0"/>
            </w:pPr>
          </w:p>
          <w:p w14:paraId="38D3907E" w14:textId="77777777" w:rsidR="001778DC" w:rsidRDefault="001778DC" w:rsidP="001778DC">
            <w:pPr>
              <w:pStyle w:val="BodyTextL25"/>
              <w:ind w:left="0"/>
            </w:pPr>
          </w:p>
        </w:tc>
      </w:tr>
    </w:tbl>
    <w:p w14:paraId="686F5383" w14:textId="77777777" w:rsidR="001778DC" w:rsidRDefault="001778DC" w:rsidP="001778DC">
      <w:pPr>
        <w:pStyle w:val="BodyTextL25"/>
      </w:pPr>
    </w:p>
    <w:p w14:paraId="11E3A5A7" w14:textId="77777777" w:rsidR="001778DC" w:rsidRPr="004756B5" w:rsidRDefault="001778DC" w:rsidP="001778DC">
      <w:pPr>
        <w:pStyle w:val="ConfigWindow"/>
      </w:pPr>
      <w:r w:rsidRPr="004756B5">
        <w:t>Close configuration window</w:t>
      </w:r>
    </w:p>
    <w:p w14:paraId="4259DFC7" w14:textId="77777777" w:rsidR="00577EEF" w:rsidRDefault="00577EEF" w:rsidP="00577EEF">
      <w:pPr>
        <w:pStyle w:val="BodyTextL25"/>
        <w:numPr>
          <w:ilvl w:val="0"/>
          <w:numId w:val="24"/>
        </w:numPr>
        <w:spacing w:before="0"/>
        <w:rPr>
          <w:sz w:val="22"/>
        </w:rPr>
      </w:pPr>
      <w:r w:rsidRPr="00577EEF">
        <w:rPr>
          <w:sz w:val="22"/>
        </w:rPr>
        <w:t>Now you are required to delete some links to see the spanning tree convergence:</w:t>
      </w:r>
    </w:p>
    <w:p w14:paraId="434A595F" w14:textId="61170AA0" w:rsidR="001778DC" w:rsidRDefault="001778DC" w:rsidP="00577EEF">
      <w:pPr>
        <w:pStyle w:val="BodyTextL25"/>
        <w:numPr>
          <w:ilvl w:val="1"/>
          <w:numId w:val="24"/>
        </w:numPr>
        <w:spacing w:before="0"/>
        <w:rPr>
          <w:sz w:val="22"/>
        </w:rPr>
      </w:pPr>
      <w:r w:rsidRPr="00577EEF">
        <w:rPr>
          <w:sz w:val="22"/>
        </w:rPr>
        <w:t>Open a CLI window on switch S</w:t>
      </w:r>
      <w:r w:rsidR="006B7EF7">
        <w:rPr>
          <w:sz w:val="22"/>
        </w:rPr>
        <w:t>-H</w:t>
      </w:r>
      <w:r w:rsidRPr="00577EEF">
        <w:rPr>
          <w:sz w:val="22"/>
        </w:rPr>
        <w:t xml:space="preserve"> and issue the command </w:t>
      </w:r>
      <w:r w:rsidRPr="00577EEF">
        <w:rPr>
          <w:b/>
          <w:sz w:val="22"/>
        </w:rPr>
        <w:t xml:space="preserve">show spanning-tree </w:t>
      </w:r>
      <w:proofErr w:type="spellStart"/>
      <w:r w:rsidRPr="00577EEF">
        <w:rPr>
          <w:b/>
          <w:sz w:val="22"/>
        </w:rPr>
        <w:t>vlan</w:t>
      </w:r>
      <w:proofErr w:type="spellEnd"/>
      <w:r w:rsidRPr="00577EEF">
        <w:rPr>
          <w:b/>
          <w:sz w:val="22"/>
        </w:rPr>
        <w:t xml:space="preserve"> 1</w:t>
      </w:r>
      <w:r w:rsidRPr="00577EEF">
        <w:rPr>
          <w:sz w:val="22"/>
        </w:rPr>
        <w:t>.</w:t>
      </w:r>
      <w:r w:rsidRPr="00577EEF">
        <w:rPr>
          <w:rStyle w:val="CMDChar"/>
          <w:sz w:val="22"/>
        </w:rPr>
        <w:t xml:space="preserve"> </w:t>
      </w:r>
      <w:r w:rsidRPr="00577EEF">
        <w:rPr>
          <w:sz w:val="22"/>
        </w:rPr>
        <w:t>Leave the CLI window open.</w:t>
      </w:r>
    </w:p>
    <w:tbl>
      <w:tblPr>
        <w:tblStyle w:val="TableGrid"/>
        <w:tblW w:w="0" w:type="auto"/>
        <w:tblInd w:w="360" w:type="dxa"/>
        <w:tblLook w:val="04A0" w:firstRow="1" w:lastRow="0" w:firstColumn="1" w:lastColumn="0" w:noHBand="0" w:noVBand="1"/>
      </w:tblPr>
      <w:tblGrid>
        <w:gridCol w:w="9710"/>
      </w:tblGrid>
      <w:tr w:rsidR="006B7EF7" w14:paraId="32AA4F3B" w14:textId="77777777" w:rsidTr="006B7EF7">
        <w:tc>
          <w:tcPr>
            <w:tcW w:w="10070" w:type="dxa"/>
          </w:tcPr>
          <w:p w14:paraId="1E07B197" w14:textId="15FD7B0B" w:rsidR="006B7EF7" w:rsidRPr="007F1606" w:rsidRDefault="007F1606" w:rsidP="006B7EF7">
            <w:pPr>
              <w:pStyle w:val="BodyTextL25"/>
              <w:spacing w:before="0"/>
              <w:ind w:left="0"/>
              <w:rPr>
                <w:b/>
                <w:bCs/>
                <w:sz w:val="22"/>
              </w:rPr>
            </w:pPr>
            <w:r w:rsidRPr="007F1606">
              <w:rPr>
                <w:b/>
                <w:bCs/>
                <w:sz w:val="22"/>
              </w:rPr>
              <w:t>Delete links</w:t>
            </w:r>
          </w:p>
          <w:p w14:paraId="063ACA43" w14:textId="0910DB17" w:rsidR="006B7EF7" w:rsidRDefault="007F1606" w:rsidP="006B7EF7">
            <w:pPr>
              <w:pStyle w:val="BodyTextL25"/>
              <w:spacing w:before="0"/>
              <w:ind w:left="0"/>
              <w:rPr>
                <w:sz w:val="22"/>
              </w:rPr>
            </w:pPr>
            <w:r>
              <w:rPr>
                <w:noProof/>
              </w:rPr>
              <w:lastRenderedPageBreak/>
              <w:drawing>
                <wp:inline distT="0" distB="0" distL="0" distR="0" wp14:anchorId="66B1B02F" wp14:editId="49C0E912">
                  <wp:extent cx="6400800" cy="59575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5957570"/>
                          </a:xfrm>
                          <a:prstGeom prst="rect">
                            <a:avLst/>
                          </a:prstGeom>
                        </pic:spPr>
                      </pic:pic>
                    </a:graphicData>
                  </a:graphic>
                </wp:inline>
              </w:drawing>
            </w:r>
          </w:p>
          <w:p w14:paraId="5348EC49" w14:textId="563978A9" w:rsidR="006B7EF7" w:rsidRDefault="00B33660" w:rsidP="006B7EF7">
            <w:pPr>
              <w:pStyle w:val="BodyTextL25"/>
              <w:spacing w:before="0"/>
              <w:ind w:left="0"/>
              <w:rPr>
                <w:sz w:val="22"/>
              </w:rPr>
            </w:pPr>
            <w:r>
              <w:rPr>
                <w:noProof/>
              </w:rPr>
              <w:lastRenderedPageBreak/>
              <w:drawing>
                <wp:inline distT="0" distB="0" distL="0" distR="0" wp14:anchorId="75D6D242" wp14:editId="4D4D2DF4">
                  <wp:extent cx="6400800" cy="3479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479800"/>
                          </a:xfrm>
                          <a:prstGeom prst="rect">
                            <a:avLst/>
                          </a:prstGeom>
                        </pic:spPr>
                      </pic:pic>
                    </a:graphicData>
                  </a:graphic>
                </wp:inline>
              </w:drawing>
            </w:r>
          </w:p>
          <w:p w14:paraId="4D5459C3" w14:textId="77777777" w:rsidR="006B7EF7" w:rsidRDefault="006B7EF7" w:rsidP="006B7EF7">
            <w:pPr>
              <w:pStyle w:val="BodyTextL25"/>
              <w:spacing w:before="0"/>
              <w:ind w:left="0"/>
              <w:rPr>
                <w:sz w:val="22"/>
              </w:rPr>
            </w:pPr>
          </w:p>
          <w:p w14:paraId="711AF808" w14:textId="2F9DA1C9" w:rsidR="006B7EF7" w:rsidRDefault="006B7EF7" w:rsidP="006B7EF7">
            <w:pPr>
              <w:pStyle w:val="BodyTextL25"/>
              <w:spacing w:before="0"/>
              <w:ind w:left="0"/>
              <w:rPr>
                <w:sz w:val="22"/>
              </w:rPr>
            </w:pPr>
          </w:p>
        </w:tc>
      </w:tr>
    </w:tbl>
    <w:p w14:paraId="4BFF7357" w14:textId="77777777" w:rsidR="006B7EF7" w:rsidRPr="00577EEF" w:rsidRDefault="006B7EF7" w:rsidP="006B7EF7">
      <w:pPr>
        <w:pStyle w:val="BodyTextL25"/>
        <w:spacing w:before="0"/>
        <w:rPr>
          <w:sz w:val="22"/>
        </w:rPr>
      </w:pPr>
    </w:p>
    <w:p w14:paraId="165359D2" w14:textId="77777777" w:rsidR="001778DC" w:rsidRPr="00B87AA2" w:rsidRDefault="001778DC" w:rsidP="001778DC">
      <w:pPr>
        <w:pStyle w:val="ConfigWindow"/>
        <w:rPr>
          <w:sz w:val="8"/>
        </w:rPr>
      </w:pPr>
      <w:r w:rsidRPr="00B87AA2">
        <w:rPr>
          <w:sz w:val="8"/>
        </w:rPr>
        <w:t>Open configuration window</w:t>
      </w:r>
    </w:p>
    <w:p w14:paraId="21714308" w14:textId="77777777" w:rsidR="00A54B08" w:rsidRDefault="00A54B08">
      <w:pPr>
        <w:spacing w:before="0" w:after="0" w:line="240" w:lineRule="auto"/>
      </w:pPr>
      <w:r>
        <w:br w:type="page"/>
      </w:r>
    </w:p>
    <w:p w14:paraId="16A98BA2" w14:textId="028773C7" w:rsidR="001778DC" w:rsidRDefault="001778DC" w:rsidP="00577EEF">
      <w:pPr>
        <w:pStyle w:val="BodyTextL25"/>
        <w:numPr>
          <w:ilvl w:val="1"/>
          <w:numId w:val="24"/>
        </w:numPr>
        <w:spacing w:before="0"/>
        <w:rPr>
          <w:sz w:val="22"/>
        </w:rPr>
      </w:pPr>
      <w:r w:rsidRPr="00B87AA2">
        <w:rPr>
          <w:sz w:val="22"/>
        </w:rPr>
        <w:lastRenderedPageBreak/>
        <w:t>Select the delete tool from the menu bar and click the cable that connects S</w:t>
      </w:r>
      <w:r w:rsidR="006B7EF7">
        <w:rPr>
          <w:sz w:val="22"/>
        </w:rPr>
        <w:t>-H</w:t>
      </w:r>
      <w:r w:rsidRPr="00B87AA2">
        <w:rPr>
          <w:sz w:val="22"/>
        </w:rPr>
        <w:t xml:space="preserve"> and S</w:t>
      </w:r>
      <w:r w:rsidR="006B7EF7">
        <w:rPr>
          <w:sz w:val="22"/>
        </w:rPr>
        <w:t>-D</w:t>
      </w:r>
      <w:r w:rsidRPr="00B87AA2">
        <w:rPr>
          <w:sz w:val="22"/>
        </w:rPr>
        <w:t>.</w:t>
      </w:r>
    </w:p>
    <w:tbl>
      <w:tblPr>
        <w:tblStyle w:val="TableGrid"/>
        <w:tblW w:w="0" w:type="auto"/>
        <w:tblInd w:w="360" w:type="dxa"/>
        <w:tblLook w:val="04A0" w:firstRow="1" w:lastRow="0" w:firstColumn="1" w:lastColumn="0" w:noHBand="0" w:noVBand="1"/>
      </w:tblPr>
      <w:tblGrid>
        <w:gridCol w:w="9710"/>
      </w:tblGrid>
      <w:tr w:rsidR="006B7EF7" w14:paraId="5F0C453D" w14:textId="77777777" w:rsidTr="006B7EF7">
        <w:tc>
          <w:tcPr>
            <w:tcW w:w="10070" w:type="dxa"/>
          </w:tcPr>
          <w:p w14:paraId="6170B7BD" w14:textId="70C5095A" w:rsidR="006B7EF7" w:rsidRDefault="006B7EF7" w:rsidP="006B7EF7">
            <w:pPr>
              <w:pStyle w:val="BodyTextL25"/>
              <w:spacing w:before="0"/>
              <w:ind w:left="0"/>
              <w:rPr>
                <w:sz w:val="22"/>
              </w:rPr>
            </w:pPr>
            <w:r>
              <w:rPr>
                <w:sz w:val="22"/>
              </w:rPr>
              <w:t>Show snapshot after spanning-tree converged</w:t>
            </w:r>
          </w:p>
          <w:p w14:paraId="58A79A9E" w14:textId="3E76817C" w:rsidR="006B7EF7" w:rsidRDefault="00B33660" w:rsidP="006B7EF7">
            <w:pPr>
              <w:pStyle w:val="BodyTextL25"/>
              <w:spacing w:before="0"/>
              <w:ind w:left="0"/>
              <w:rPr>
                <w:sz w:val="22"/>
              </w:rPr>
            </w:pPr>
            <w:r>
              <w:rPr>
                <w:noProof/>
              </w:rPr>
              <w:drawing>
                <wp:inline distT="0" distB="0" distL="0" distR="0" wp14:anchorId="63525314" wp14:editId="684A08B8">
                  <wp:extent cx="6400800" cy="2739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2739390"/>
                          </a:xfrm>
                          <a:prstGeom prst="rect">
                            <a:avLst/>
                          </a:prstGeom>
                        </pic:spPr>
                      </pic:pic>
                    </a:graphicData>
                  </a:graphic>
                </wp:inline>
              </w:drawing>
            </w:r>
          </w:p>
          <w:p w14:paraId="230D9B0E" w14:textId="77777777" w:rsidR="006B7EF7" w:rsidRDefault="006B7EF7" w:rsidP="006B7EF7">
            <w:pPr>
              <w:pStyle w:val="BodyTextL25"/>
              <w:spacing w:before="0"/>
              <w:ind w:left="0"/>
              <w:rPr>
                <w:sz w:val="22"/>
              </w:rPr>
            </w:pPr>
          </w:p>
          <w:p w14:paraId="5CFB7A87" w14:textId="77777777" w:rsidR="006B7EF7" w:rsidRDefault="006B7EF7" w:rsidP="006B7EF7">
            <w:pPr>
              <w:pStyle w:val="BodyTextL25"/>
              <w:spacing w:before="0"/>
              <w:ind w:left="0"/>
              <w:rPr>
                <w:sz w:val="22"/>
              </w:rPr>
            </w:pPr>
          </w:p>
          <w:p w14:paraId="122DE111" w14:textId="77777777" w:rsidR="006B7EF7" w:rsidRDefault="006B7EF7" w:rsidP="006B7EF7">
            <w:pPr>
              <w:pStyle w:val="BodyTextL25"/>
              <w:spacing w:before="0"/>
              <w:ind w:left="0"/>
              <w:rPr>
                <w:sz w:val="22"/>
              </w:rPr>
            </w:pPr>
          </w:p>
          <w:p w14:paraId="78B8A7DA" w14:textId="36987784" w:rsidR="006B7EF7" w:rsidRDefault="006B7EF7" w:rsidP="006B7EF7">
            <w:pPr>
              <w:pStyle w:val="BodyTextL25"/>
              <w:spacing w:before="0"/>
              <w:ind w:left="0"/>
              <w:rPr>
                <w:sz w:val="22"/>
              </w:rPr>
            </w:pPr>
          </w:p>
        </w:tc>
      </w:tr>
    </w:tbl>
    <w:p w14:paraId="1A27659D" w14:textId="61B86FE1" w:rsidR="006B7EF7" w:rsidRDefault="006B7EF7" w:rsidP="006B7EF7">
      <w:pPr>
        <w:pStyle w:val="BodyTextL25"/>
        <w:spacing w:before="0"/>
        <w:rPr>
          <w:sz w:val="22"/>
        </w:rPr>
      </w:pPr>
    </w:p>
    <w:p w14:paraId="7BA9076A" w14:textId="41ADC607" w:rsidR="00003BCA" w:rsidRDefault="00003BCA" w:rsidP="00003BCA">
      <w:pPr>
        <w:pStyle w:val="BodyTextL25"/>
        <w:numPr>
          <w:ilvl w:val="1"/>
          <w:numId w:val="24"/>
        </w:numPr>
        <w:spacing w:before="0"/>
        <w:rPr>
          <w:sz w:val="22"/>
        </w:rPr>
      </w:pPr>
      <w:r>
        <w:rPr>
          <w:sz w:val="22"/>
        </w:rPr>
        <w:t>Repeat (a) above for switch S-G</w:t>
      </w:r>
    </w:p>
    <w:tbl>
      <w:tblPr>
        <w:tblStyle w:val="TableGrid"/>
        <w:tblW w:w="0" w:type="auto"/>
        <w:tblInd w:w="360" w:type="dxa"/>
        <w:tblLook w:val="04A0" w:firstRow="1" w:lastRow="0" w:firstColumn="1" w:lastColumn="0" w:noHBand="0" w:noVBand="1"/>
      </w:tblPr>
      <w:tblGrid>
        <w:gridCol w:w="9710"/>
      </w:tblGrid>
      <w:tr w:rsidR="00003BCA" w14:paraId="2B86CAE3" w14:textId="77777777" w:rsidTr="00003BCA">
        <w:tc>
          <w:tcPr>
            <w:tcW w:w="10070" w:type="dxa"/>
          </w:tcPr>
          <w:p w14:paraId="523E2DB8" w14:textId="4B6A4D68" w:rsidR="00003BCA" w:rsidRDefault="00CD0C12" w:rsidP="006B7EF7">
            <w:pPr>
              <w:pStyle w:val="BodyTextL25"/>
              <w:spacing w:before="0"/>
              <w:ind w:left="0"/>
              <w:rPr>
                <w:sz w:val="22"/>
              </w:rPr>
            </w:pPr>
            <w:r>
              <w:rPr>
                <w:noProof/>
              </w:rPr>
              <w:drawing>
                <wp:inline distT="0" distB="0" distL="0" distR="0" wp14:anchorId="4828700A" wp14:editId="525F00A1">
                  <wp:extent cx="6400800" cy="3159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159125"/>
                          </a:xfrm>
                          <a:prstGeom prst="rect">
                            <a:avLst/>
                          </a:prstGeom>
                        </pic:spPr>
                      </pic:pic>
                    </a:graphicData>
                  </a:graphic>
                </wp:inline>
              </w:drawing>
            </w:r>
          </w:p>
          <w:p w14:paraId="079D8898" w14:textId="77777777" w:rsidR="00003BCA" w:rsidRDefault="00003BCA" w:rsidP="006B7EF7">
            <w:pPr>
              <w:pStyle w:val="BodyTextL25"/>
              <w:spacing w:before="0"/>
              <w:ind w:left="0"/>
              <w:rPr>
                <w:sz w:val="22"/>
              </w:rPr>
            </w:pPr>
          </w:p>
          <w:p w14:paraId="794A6ED6" w14:textId="77777777" w:rsidR="00003BCA" w:rsidRDefault="00003BCA" w:rsidP="006B7EF7">
            <w:pPr>
              <w:pStyle w:val="BodyTextL25"/>
              <w:spacing w:before="0"/>
              <w:ind w:left="0"/>
              <w:rPr>
                <w:sz w:val="22"/>
              </w:rPr>
            </w:pPr>
          </w:p>
          <w:p w14:paraId="69E535DE" w14:textId="2CF15DC1" w:rsidR="00003BCA" w:rsidRDefault="00CD0C12" w:rsidP="006B7EF7">
            <w:pPr>
              <w:pStyle w:val="BodyTextL25"/>
              <w:spacing w:before="0"/>
              <w:ind w:left="0"/>
              <w:rPr>
                <w:sz w:val="22"/>
              </w:rPr>
            </w:pPr>
            <w:r>
              <w:rPr>
                <w:noProof/>
              </w:rPr>
              <w:drawing>
                <wp:inline distT="0" distB="0" distL="0" distR="0" wp14:anchorId="42A674F4" wp14:editId="06E19C32">
                  <wp:extent cx="6400800" cy="5925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5925185"/>
                          </a:xfrm>
                          <a:prstGeom prst="rect">
                            <a:avLst/>
                          </a:prstGeom>
                        </pic:spPr>
                      </pic:pic>
                    </a:graphicData>
                  </a:graphic>
                </wp:inline>
              </w:drawing>
            </w:r>
          </w:p>
          <w:p w14:paraId="3FF27BF7" w14:textId="77777777" w:rsidR="00003BCA" w:rsidRDefault="00003BCA" w:rsidP="006B7EF7">
            <w:pPr>
              <w:pStyle w:val="BodyTextL25"/>
              <w:spacing w:before="0"/>
              <w:ind w:left="0"/>
              <w:rPr>
                <w:sz w:val="22"/>
              </w:rPr>
            </w:pPr>
          </w:p>
          <w:p w14:paraId="54D286B6" w14:textId="19507DB0" w:rsidR="00003BCA" w:rsidRDefault="00003BCA" w:rsidP="006B7EF7">
            <w:pPr>
              <w:pStyle w:val="BodyTextL25"/>
              <w:spacing w:before="0"/>
              <w:ind w:left="0"/>
              <w:rPr>
                <w:sz w:val="22"/>
              </w:rPr>
            </w:pPr>
          </w:p>
        </w:tc>
      </w:tr>
    </w:tbl>
    <w:p w14:paraId="4292E444" w14:textId="76B09873" w:rsidR="00003BCA" w:rsidRDefault="00003BCA" w:rsidP="006B7EF7">
      <w:pPr>
        <w:pStyle w:val="BodyTextL25"/>
        <w:spacing w:before="0"/>
        <w:rPr>
          <w:sz w:val="22"/>
        </w:rPr>
      </w:pPr>
    </w:p>
    <w:p w14:paraId="6FD57B05" w14:textId="4FCB6790" w:rsidR="00003BCA" w:rsidRDefault="00003BCA" w:rsidP="00003BCA">
      <w:pPr>
        <w:pStyle w:val="BodyTextL25"/>
        <w:numPr>
          <w:ilvl w:val="1"/>
          <w:numId w:val="24"/>
        </w:numPr>
        <w:spacing w:before="0"/>
        <w:rPr>
          <w:sz w:val="22"/>
        </w:rPr>
      </w:pPr>
      <w:r>
        <w:rPr>
          <w:sz w:val="22"/>
        </w:rPr>
        <w:t xml:space="preserve">Now select delete the cable that </w:t>
      </w:r>
      <w:r w:rsidR="00E04CDB">
        <w:rPr>
          <w:sz w:val="22"/>
        </w:rPr>
        <w:t>connects</w:t>
      </w:r>
      <w:r>
        <w:rPr>
          <w:sz w:val="22"/>
        </w:rPr>
        <w:t xml:space="preserve"> S-G and S-H</w:t>
      </w:r>
    </w:p>
    <w:tbl>
      <w:tblPr>
        <w:tblStyle w:val="TableGrid"/>
        <w:tblW w:w="0" w:type="auto"/>
        <w:tblLook w:val="04A0" w:firstRow="1" w:lastRow="0" w:firstColumn="1" w:lastColumn="0" w:noHBand="0" w:noVBand="1"/>
      </w:tblPr>
      <w:tblGrid>
        <w:gridCol w:w="10070"/>
      </w:tblGrid>
      <w:tr w:rsidR="00E04CDB" w14:paraId="4E1625B2" w14:textId="77777777" w:rsidTr="00E04CDB">
        <w:tc>
          <w:tcPr>
            <w:tcW w:w="10070" w:type="dxa"/>
          </w:tcPr>
          <w:p w14:paraId="152AAF28" w14:textId="77777777" w:rsidR="00E04CDB" w:rsidRDefault="00E04CDB" w:rsidP="00E04CDB">
            <w:pPr>
              <w:pStyle w:val="BodyTextL25"/>
              <w:spacing w:before="0"/>
              <w:ind w:left="0"/>
              <w:rPr>
                <w:sz w:val="22"/>
              </w:rPr>
            </w:pPr>
            <w:r>
              <w:rPr>
                <w:sz w:val="22"/>
              </w:rPr>
              <w:t>Show snapshot after spanning-tree converged</w:t>
            </w:r>
          </w:p>
          <w:p w14:paraId="30677574" w14:textId="2A016C40" w:rsidR="00E04CDB" w:rsidRDefault="001D0A5B" w:rsidP="00003BCA">
            <w:pPr>
              <w:pStyle w:val="BodyTextL25"/>
              <w:spacing w:before="0"/>
              <w:ind w:left="0"/>
              <w:rPr>
                <w:sz w:val="22"/>
              </w:rPr>
            </w:pPr>
            <w:r>
              <w:rPr>
                <w:noProof/>
              </w:rPr>
              <w:lastRenderedPageBreak/>
              <w:drawing>
                <wp:inline distT="0" distB="0" distL="0" distR="0" wp14:anchorId="13A29185" wp14:editId="5EB54C9E">
                  <wp:extent cx="6400800" cy="3020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020060"/>
                          </a:xfrm>
                          <a:prstGeom prst="rect">
                            <a:avLst/>
                          </a:prstGeom>
                        </pic:spPr>
                      </pic:pic>
                    </a:graphicData>
                  </a:graphic>
                </wp:inline>
              </w:drawing>
            </w:r>
          </w:p>
          <w:p w14:paraId="1CE27982" w14:textId="77777777" w:rsidR="00E04CDB" w:rsidRDefault="00E04CDB" w:rsidP="00003BCA">
            <w:pPr>
              <w:pStyle w:val="BodyTextL25"/>
              <w:spacing w:before="0"/>
              <w:ind w:left="0"/>
              <w:rPr>
                <w:sz w:val="22"/>
              </w:rPr>
            </w:pPr>
          </w:p>
          <w:p w14:paraId="6764C472" w14:textId="77777777" w:rsidR="00E04CDB" w:rsidRDefault="00E04CDB" w:rsidP="00003BCA">
            <w:pPr>
              <w:pStyle w:val="BodyTextL25"/>
              <w:spacing w:before="0"/>
              <w:ind w:left="0"/>
              <w:rPr>
                <w:sz w:val="22"/>
              </w:rPr>
            </w:pPr>
          </w:p>
          <w:p w14:paraId="377E4C8D" w14:textId="77777777" w:rsidR="00E04CDB" w:rsidRDefault="00E04CDB" w:rsidP="00003BCA">
            <w:pPr>
              <w:pStyle w:val="BodyTextL25"/>
              <w:spacing w:before="0"/>
              <w:ind w:left="0"/>
              <w:rPr>
                <w:sz w:val="22"/>
              </w:rPr>
            </w:pPr>
          </w:p>
          <w:p w14:paraId="03B30C39" w14:textId="77777777" w:rsidR="00E04CDB" w:rsidRDefault="00E04CDB" w:rsidP="00003BCA">
            <w:pPr>
              <w:pStyle w:val="BodyTextL25"/>
              <w:spacing w:before="0"/>
              <w:ind w:left="0"/>
              <w:rPr>
                <w:sz w:val="22"/>
              </w:rPr>
            </w:pPr>
          </w:p>
          <w:p w14:paraId="26896D8F" w14:textId="77777777" w:rsidR="00E04CDB" w:rsidRDefault="00E04CDB" w:rsidP="00003BCA">
            <w:pPr>
              <w:pStyle w:val="BodyTextL25"/>
              <w:spacing w:before="0"/>
              <w:ind w:left="0"/>
              <w:rPr>
                <w:sz w:val="22"/>
              </w:rPr>
            </w:pPr>
          </w:p>
          <w:p w14:paraId="30D3F2CB" w14:textId="06E8A833" w:rsidR="00E04CDB" w:rsidRDefault="00E04CDB" w:rsidP="00003BCA">
            <w:pPr>
              <w:pStyle w:val="BodyTextL25"/>
              <w:spacing w:before="0"/>
              <w:ind w:left="0"/>
              <w:rPr>
                <w:sz w:val="22"/>
              </w:rPr>
            </w:pPr>
          </w:p>
        </w:tc>
      </w:tr>
    </w:tbl>
    <w:p w14:paraId="515A3E07" w14:textId="6AF3272B" w:rsidR="00003BCA" w:rsidRDefault="00003BCA" w:rsidP="00003BCA">
      <w:pPr>
        <w:pStyle w:val="BodyTextL25"/>
        <w:spacing w:before="0"/>
        <w:ind w:left="0"/>
        <w:rPr>
          <w:sz w:val="22"/>
        </w:rPr>
      </w:pPr>
    </w:p>
    <w:p w14:paraId="3C519BC1" w14:textId="77777777" w:rsidR="006E373F" w:rsidRDefault="006E373F">
      <w:pPr>
        <w:spacing w:before="0" w:after="0" w:line="240" w:lineRule="auto"/>
        <w:rPr>
          <w:rFonts w:eastAsia="Times New Roman"/>
          <w:b/>
          <w:bCs/>
          <w:sz w:val="28"/>
          <w:szCs w:val="28"/>
        </w:rPr>
      </w:pPr>
      <w:r>
        <w:br w:type="page"/>
      </w:r>
    </w:p>
    <w:p w14:paraId="6F1F52B7" w14:textId="248FD0FF" w:rsidR="001778DC" w:rsidRDefault="001778DC" w:rsidP="001778DC">
      <w:pPr>
        <w:pStyle w:val="Heading4"/>
      </w:pPr>
      <w:r>
        <w:lastRenderedPageBreak/>
        <w:t>Question</w:t>
      </w:r>
      <w:r w:rsidR="00B87AA2">
        <w:t>s</w:t>
      </w:r>
      <w:r>
        <w:t>:</w:t>
      </w:r>
    </w:p>
    <w:p w14:paraId="1FB53C01" w14:textId="6944C9F1" w:rsidR="001778DC" w:rsidRPr="00B87AA2" w:rsidRDefault="001778DC" w:rsidP="00B87AA2">
      <w:pPr>
        <w:pStyle w:val="BodyTextL50"/>
        <w:numPr>
          <w:ilvl w:val="0"/>
          <w:numId w:val="17"/>
        </w:numPr>
        <w:spacing w:before="0"/>
        <w:rPr>
          <w:sz w:val="22"/>
        </w:rPr>
      </w:pPr>
      <w:r w:rsidRPr="00B87AA2">
        <w:rPr>
          <w:sz w:val="22"/>
        </w:rPr>
        <w:t xml:space="preserve">What do you see happen to the status of the G0/2 port </w:t>
      </w:r>
      <w:r w:rsidR="00E04CDB">
        <w:rPr>
          <w:sz w:val="22"/>
        </w:rPr>
        <w:t xml:space="preserve">of S-H </w:t>
      </w:r>
      <w:r w:rsidRPr="00B87AA2">
        <w:rPr>
          <w:sz w:val="22"/>
        </w:rPr>
        <w:t>during this process?</w:t>
      </w:r>
    </w:p>
    <w:tbl>
      <w:tblPr>
        <w:tblStyle w:val="TableGrid"/>
        <w:tblW w:w="0" w:type="auto"/>
        <w:tblInd w:w="720" w:type="dxa"/>
        <w:tblLook w:val="04A0" w:firstRow="1" w:lastRow="0" w:firstColumn="1" w:lastColumn="0" w:noHBand="0" w:noVBand="1"/>
      </w:tblPr>
      <w:tblGrid>
        <w:gridCol w:w="9350"/>
      </w:tblGrid>
      <w:tr w:rsidR="001778DC" w14:paraId="116C601E" w14:textId="77777777" w:rsidTr="001778DC">
        <w:tc>
          <w:tcPr>
            <w:tcW w:w="10070" w:type="dxa"/>
          </w:tcPr>
          <w:p w14:paraId="06CBC038" w14:textId="77777777" w:rsidR="001778DC" w:rsidRDefault="001778DC" w:rsidP="001778DC">
            <w:pPr>
              <w:pStyle w:val="BodyTextL50"/>
              <w:spacing w:before="0"/>
              <w:ind w:left="0"/>
            </w:pPr>
          </w:p>
          <w:p w14:paraId="5199CD41" w14:textId="543E7C4C" w:rsidR="001778DC" w:rsidRPr="00CD0C12" w:rsidRDefault="00CD0C12" w:rsidP="001778DC">
            <w:pPr>
              <w:pStyle w:val="BodyTextL50"/>
              <w:spacing w:before="0"/>
              <w:ind w:left="0"/>
              <w:rPr>
                <w:b/>
                <w:bCs/>
              </w:rPr>
            </w:pPr>
            <w:r w:rsidRPr="00CD0C12">
              <w:rPr>
                <w:b/>
                <w:bCs/>
              </w:rPr>
              <w:t>Ans</w:t>
            </w:r>
          </w:p>
          <w:p w14:paraId="3B596922" w14:textId="77777777" w:rsidR="00CD0C12" w:rsidRDefault="00CD0C12" w:rsidP="00CD0C12">
            <w:pPr>
              <w:pStyle w:val="BodyTextL50"/>
              <w:spacing w:before="0"/>
              <w:ind w:left="0"/>
            </w:pPr>
            <w:r>
              <w:t>In general, the situation with the G0/2 port of S-H will change as STP recalculates the dynamic way and spots excess ways in an impeding state to forestall circles. The port might change from a sending state to an impeding state, or the other way around, contingent upon the network topology and STP setup.</w:t>
            </w:r>
          </w:p>
          <w:p w14:paraId="70230E32" w14:textId="77777777" w:rsidR="00CD0C12" w:rsidRDefault="00CD0C12" w:rsidP="00CD0C12">
            <w:pPr>
              <w:pStyle w:val="BodyTextL50"/>
              <w:spacing w:before="0"/>
            </w:pPr>
          </w:p>
          <w:p w14:paraId="559B7DB3" w14:textId="0BE493FF" w:rsidR="00CD0C12" w:rsidRDefault="00CD0C12" w:rsidP="00CD0C12">
            <w:pPr>
              <w:pStyle w:val="BodyTextL50"/>
              <w:spacing w:before="0"/>
              <w:ind w:left="0"/>
            </w:pPr>
            <w:r>
              <w:t>During the course of STP assembly, it's normal for ports to change between sending, obstructing, and listening states on different occasions before the network topology balances out. This is a typical way of behaving and doesn't be guaranteed to show an issue with the organization. It's vital to be patient and permit STP to finish its union interaction prior to rolling out any further improvements to the network topology.</w:t>
            </w:r>
          </w:p>
          <w:p w14:paraId="14641733" w14:textId="77777777" w:rsidR="001778DC" w:rsidRDefault="001778DC" w:rsidP="001778DC">
            <w:pPr>
              <w:pStyle w:val="BodyTextL50"/>
              <w:spacing w:before="0"/>
              <w:ind w:left="0"/>
            </w:pPr>
          </w:p>
          <w:p w14:paraId="5EDAB82C" w14:textId="77777777" w:rsidR="001778DC" w:rsidRDefault="001778DC" w:rsidP="001778DC">
            <w:pPr>
              <w:pStyle w:val="BodyTextL50"/>
              <w:spacing w:before="0"/>
              <w:ind w:left="0"/>
            </w:pPr>
          </w:p>
          <w:p w14:paraId="07D8561E" w14:textId="77777777" w:rsidR="001778DC" w:rsidRDefault="001778DC" w:rsidP="001778DC">
            <w:pPr>
              <w:pStyle w:val="BodyTextL50"/>
              <w:spacing w:before="0"/>
              <w:ind w:left="0"/>
            </w:pPr>
          </w:p>
        </w:tc>
      </w:tr>
    </w:tbl>
    <w:p w14:paraId="05B0209D" w14:textId="77777777" w:rsidR="001778DC" w:rsidRDefault="001778DC" w:rsidP="001778DC">
      <w:pPr>
        <w:pStyle w:val="BodyTextL50"/>
        <w:spacing w:before="0"/>
      </w:pPr>
    </w:p>
    <w:p w14:paraId="50DFE5F9" w14:textId="44DE5141" w:rsidR="001778DC" w:rsidRDefault="001778DC" w:rsidP="001778DC">
      <w:pPr>
        <w:pStyle w:val="BodyTextL50"/>
        <w:rPr>
          <w:sz w:val="22"/>
        </w:rPr>
      </w:pPr>
      <w:r w:rsidRPr="00B87AA2">
        <w:rPr>
          <w:sz w:val="22"/>
        </w:rPr>
        <w:t xml:space="preserve">You have observed the transition in port status that occurs as a spanning-tree port moves from blocking to </w:t>
      </w:r>
      <w:r w:rsidR="00304A9B">
        <w:rPr>
          <w:sz w:val="22"/>
        </w:rPr>
        <w:t xml:space="preserve">the </w:t>
      </w:r>
      <w:r w:rsidRPr="00B87AA2">
        <w:rPr>
          <w:sz w:val="22"/>
        </w:rPr>
        <w:t>forwarding state.</w:t>
      </w:r>
    </w:p>
    <w:p w14:paraId="18BC1E01" w14:textId="77777777" w:rsidR="00B87AA2" w:rsidRPr="00B87AA2" w:rsidRDefault="00B87AA2" w:rsidP="001778DC">
      <w:pPr>
        <w:pStyle w:val="BodyTextL50"/>
        <w:rPr>
          <w:sz w:val="22"/>
        </w:rPr>
      </w:pPr>
    </w:p>
    <w:p w14:paraId="03D7C730" w14:textId="0E773DF4" w:rsidR="001778DC" w:rsidRPr="00B87AA2" w:rsidRDefault="001778DC" w:rsidP="00B87AA2">
      <w:pPr>
        <w:pStyle w:val="BodyTextL50"/>
        <w:numPr>
          <w:ilvl w:val="0"/>
          <w:numId w:val="17"/>
        </w:numPr>
        <w:spacing w:before="0"/>
        <w:rPr>
          <w:sz w:val="22"/>
        </w:rPr>
      </w:pPr>
      <w:r w:rsidRPr="00B87AA2">
        <w:rPr>
          <w:sz w:val="22"/>
        </w:rPr>
        <w:t xml:space="preserve">Verify Connectivity by pinging from </w:t>
      </w:r>
      <w:r w:rsidR="00E04CDB">
        <w:rPr>
          <w:sz w:val="22"/>
        </w:rPr>
        <w:t>LP1</w:t>
      </w:r>
      <w:r w:rsidRPr="00B87AA2">
        <w:rPr>
          <w:sz w:val="22"/>
        </w:rPr>
        <w:t xml:space="preserve"> to </w:t>
      </w:r>
      <w:r w:rsidR="00E04CDB">
        <w:rPr>
          <w:sz w:val="22"/>
        </w:rPr>
        <w:t>LP4</w:t>
      </w:r>
      <w:r w:rsidRPr="00B87AA2">
        <w:rPr>
          <w:sz w:val="22"/>
        </w:rPr>
        <w:t>. Your ping should be successful.</w:t>
      </w:r>
    </w:p>
    <w:tbl>
      <w:tblPr>
        <w:tblStyle w:val="TableGrid"/>
        <w:tblW w:w="0" w:type="auto"/>
        <w:tblInd w:w="720" w:type="dxa"/>
        <w:tblLook w:val="04A0" w:firstRow="1" w:lastRow="0" w:firstColumn="1" w:lastColumn="0" w:noHBand="0" w:noVBand="1"/>
      </w:tblPr>
      <w:tblGrid>
        <w:gridCol w:w="9350"/>
      </w:tblGrid>
      <w:tr w:rsidR="00B87AA2" w14:paraId="439CDF66" w14:textId="77777777" w:rsidTr="00B87AA2">
        <w:tc>
          <w:tcPr>
            <w:tcW w:w="10070" w:type="dxa"/>
          </w:tcPr>
          <w:p w14:paraId="0801201B" w14:textId="22035C7C" w:rsidR="00B87AA2" w:rsidRPr="0091564F" w:rsidRDefault="0091564F" w:rsidP="00B87AA2">
            <w:pPr>
              <w:pStyle w:val="SubStepAlpha"/>
              <w:numPr>
                <w:ilvl w:val="0"/>
                <w:numId w:val="0"/>
              </w:numPr>
              <w:rPr>
                <w:b/>
                <w:bCs/>
              </w:rPr>
            </w:pPr>
            <w:r w:rsidRPr="0091564F">
              <w:rPr>
                <w:b/>
                <w:bCs/>
                <w:sz w:val="22"/>
              </w:rPr>
              <w:t>Pinging from LP1 to LP4</w:t>
            </w:r>
          </w:p>
          <w:p w14:paraId="2E3970F8" w14:textId="77777777" w:rsidR="000365D5" w:rsidRDefault="000365D5" w:rsidP="00B87AA2">
            <w:pPr>
              <w:pStyle w:val="SubStepAlpha"/>
              <w:numPr>
                <w:ilvl w:val="0"/>
                <w:numId w:val="0"/>
              </w:numPr>
            </w:pPr>
          </w:p>
          <w:p w14:paraId="6CAFA6AB" w14:textId="7E1B96AB" w:rsidR="000365D5" w:rsidRDefault="0091564F" w:rsidP="00B87AA2">
            <w:pPr>
              <w:pStyle w:val="SubStepAlpha"/>
              <w:numPr>
                <w:ilvl w:val="0"/>
                <w:numId w:val="0"/>
              </w:numPr>
            </w:pPr>
            <w:r>
              <w:rPr>
                <w:noProof/>
              </w:rPr>
              <w:lastRenderedPageBreak/>
              <w:drawing>
                <wp:inline distT="0" distB="0" distL="0" distR="0" wp14:anchorId="03700899" wp14:editId="7C068D66">
                  <wp:extent cx="6400800" cy="6205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6205855"/>
                          </a:xfrm>
                          <a:prstGeom prst="rect">
                            <a:avLst/>
                          </a:prstGeom>
                        </pic:spPr>
                      </pic:pic>
                    </a:graphicData>
                  </a:graphic>
                </wp:inline>
              </w:drawing>
            </w:r>
          </w:p>
          <w:p w14:paraId="0F420FF5" w14:textId="0E8CA548" w:rsidR="000365D5" w:rsidRPr="00FD7760" w:rsidRDefault="00FD7760" w:rsidP="00B87AA2">
            <w:pPr>
              <w:pStyle w:val="SubStepAlpha"/>
              <w:numPr>
                <w:ilvl w:val="0"/>
                <w:numId w:val="0"/>
              </w:numPr>
              <w:rPr>
                <w:b/>
                <w:bCs/>
              </w:rPr>
            </w:pPr>
            <w:r>
              <w:rPr>
                <w:b/>
                <w:bCs/>
              </w:rPr>
              <w:t>T</w:t>
            </w:r>
            <w:r w:rsidRPr="00FD7760">
              <w:rPr>
                <w:b/>
                <w:bCs/>
              </w:rPr>
              <w:t>roubleshooting</w:t>
            </w:r>
          </w:p>
          <w:p w14:paraId="746AE33F" w14:textId="3BC603AC" w:rsidR="000365D5" w:rsidRDefault="00FD7760" w:rsidP="00B87AA2">
            <w:pPr>
              <w:pStyle w:val="SubStepAlpha"/>
              <w:numPr>
                <w:ilvl w:val="0"/>
                <w:numId w:val="0"/>
              </w:numPr>
            </w:pPr>
            <w:r>
              <w:rPr>
                <w:noProof/>
              </w:rPr>
              <w:drawing>
                <wp:inline distT="0" distB="0" distL="0" distR="0" wp14:anchorId="3687C0C4" wp14:editId="10FAEC88">
                  <wp:extent cx="378142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981075"/>
                          </a:xfrm>
                          <a:prstGeom prst="rect">
                            <a:avLst/>
                          </a:prstGeom>
                        </pic:spPr>
                      </pic:pic>
                    </a:graphicData>
                  </a:graphic>
                </wp:inline>
              </w:drawing>
            </w:r>
          </w:p>
        </w:tc>
      </w:tr>
    </w:tbl>
    <w:p w14:paraId="74331B1A" w14:textId="77777777" w:rsidR="00B87AA2" w:rsidRDefault="00B87AA2" w:rsidP="00B87AA2">
      <w:pPr>
        <w:pStyle w:val="SubStepAlpha"/>
        <w:numPr>
          <w:ilvl w:val="0"/>
          <w:numId w:val="0"/>
        </w:numPr>
        <w:ind w:left="720"/>
      </w:pPr>
    </w:p>
    <w:p w14:paraId="67A3A67C" w14:textId="35BC26C8" w:rsidR="001778DC" w:rsidRPr="00B87AA2" w:rsidRDefault="001778DC" w:rsidP="001778DC">
      <w:pPr>
        <w:pStyle w:val="SubStepAlpha"/>
        <w:numPr>
          <w:ilvl w:val="3"/>
          <w:numId w:val="15"/>
        </w:numPr>
        <w:rPr>
          <w:sz w:val="22"/>
        </w:rPr>
      </w:pPr>
      <w:r w:rsidRPr="00B87AA2">
        <w:rPr>
          <w:sz w:val="22"/>
        </w:rPr>
        <w:t xml:space="preserve">Show the path of the </w:t>
      </w:r>
      <w:r w:rsidR="00304A9B">
        <w:rPr>
          <w:sz w:val="22"/>
        </w:rPr>
        <w:t>traveling</w:t>
      </w:r>
      <w:r w:rsidRPr="00B87AA2">
        <w:rPr>
          <w:sz w:val="22"/>
        </w:rPr>
        <w:t xml:space="preserve"> packet when </w:t>
      </w:r>
      <w:r w:rsidR="00304A9B">
        <w:rPr>
          <w:sz w:val="22"/>
        </w:rPr>
        <w:t>pinging</w:t>
      </w:r>
      <w:r w:rsidRPr="00B87AA2">
        <w:rPr>
          <w:sz w:val="22"/>
        </w:rPr>
        <w:t xml:space="preserve"> </w:t>
      </w:r>
      <w:r w:rsidR="00E04CDB">
        <w:rPr>
          <w:sz w:val="22"/>
        </w:rPr>
        <w:t>LP1</w:t>
      </w:r>
      <w:r w:rsidRPr="00B87AA2">
        <w:rPr>
          <w:sz w:val="22"/>
        </w:rPr>
        <w:t xml:space="preserve"> to </w:t>
      </w:r>
      <w:r w:rsidR="00E04CDB">
        <w:rPr>
          <w:sz w:val="22"/>
        </w:rPr>
        <w:t>LP4</w:t>
      </w:r>
    </w:p>
    <w:tbl>
      <w:tblPr>
        <w:tblStyle w:val="TableGrid"/>
        <w:tblW w:w="0" w:type="auto"/>
        <w:tblInd w:w="720" w:type="dxa"/>
        <w:tblLook w:val="04A0" w:firstRow="1" w:lastRow="0" w:firstColumn="1" w:lastColumn="0" w:noHBand="0" w:noVBand="1"/>
      </w:tblPr>
      <w:tblGrid>
        <w:gridCol w:w="9350"/>
      </w:tblGrid>
      <w:tr w:rsidR="00B87AA2" w14:paraId="112A641C" w14:textId="77777777" w:rsidTr="00B87AA2">
        <w:tc>
          <w:tcPr>
            <w:tcW w:w="10070" w:type="dxa"/>
          </w:tcPr>
          <w:p w14:paraId="23BB2CE6" w14:textId="0A277FB1" w:rsidR="0091564F" w:rsidRDefault="0091564F" w:rsidP="0091564F">
            <w:pPr>
              <w:pStyle w:val="SubStepAlpha"/>
              <w:numPr>
                <w:ilvl w:val="0"/>
                <w:numId w:val="0"/>
              </w:numPr>
              <w:rPr>
                <w:b/>
                <w:bCs/>
                <w:sz w:val="22"/>
              </w:rPr>
            </w:pPr>
            <w:r>
              <w:rPr>
                <w:b/>
                <w:bCs/>
                <w:sz w:val="22"/>
              </w:rPr>
              <w:lastRenderedPageBreak/>
              <w:t>P</w:t>
            </w:r>
            <w:r w:rsidRPr="0091564F">
              <w:rPr>
                <w:b/>
                <w:bCs/>
                <w:sz w:val="22"/>
              </w:rPr>
              <w:t>ath of the traveling packet when pinging LP1 to LP4</w:t>
            </w:r>
          </w:p>
          <w:p w14:paraId="285A5F2D" w14:textId="781AD44B" w:rsidR="0091564F" w:rsidRPr="0091564F" w:rsidRDefault="0091564F" w:rsidP="0091564F">
            <w:pPr>
              <w:pStyle w:val="SubStepAlpha"/>
              <w:numPr>
                <w:ilvl w:val="0"/>
                <w:numId w:val="0"/>
              </w:numPr>
              <w:rPr>
                <w:b/>
                <w:bCs/>
                <w:sz w:val="22"/>
              </w:rPr>
            </w:pPr>
            <w:r>
              <w:rPr>
                <w:noProof/>
              </w:rPr>
              <w:drawing>
                <wp:inline distT="0" distB="0" distL="0" distR="0" wp14:anchorId="384F2A85" wp14:editId="501F1219">
                  <wp:extent cx="6400800" cy="59728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5972810"/>
                          </a:xfrm>
                          <a:prstGeom prst="rect">
                            <a:avLst/>
                          </a:prstGeom>
                        </pic:spPr>
                      </pic:pic>
                    </a:graphicData>
                  </a:graphic>
                </wp:inline>
              </w:drawing>
            </w:r>
          </w:p>
          <w:p w14:paraId="0C36CE93" w14:textId="77777777" w:rsidR="00B87AA2" w:rsidRDefault="00B87AA2" w:rsidP="00B87AA2">
            <w:pPr>
              <w:pStyle w:val="SubStepAlpha"/>
              <w:numPr>
                <w:ilvl w:val="0"/>
                <w:numId w:val="0"/>
              </w:numPr>
            </w:pPr>
          </w:p>
          <w:p w14:paraId="2D9F839E" w14:textId="77777777" w:rsidR="00B87AA2" w:rsidRDefault="00B87AA2" w:rsidP="00B87AA2">
            <w:pPr>
              <w:pStyle w:val="SubStepAlpha"/>
              <w:numPr>
                <w:ilvl w:val="0"/>
                <w:numId w:val="0"/>
              </w:numPr>
            </w:pPr>
          </w:p>
          <w:p w14:paraId="5B89104D" w14:textId="77777777" w:rsidR="00B87AA2" w:rsidRDefault="00B87AA2" w:rsidP="00B87AA2">
            <w:pPr>
              <w:pStyle w:val="SubStepAlpha"/>
              <w:numPr>
                <w:ilvl w:val="0"/>
                <w:numId w:val="0"/>
              </w:numPr>
            </w:pPr>
          </w:p>
          <w:p w14:paraId="344333E3" w14:textId="77777777" w:rsidR="00B87AA2" w:rsidRDefault="00B87AA2" w:rsidP="00B87AA2">
            <w:pPr>
              <w:pStyle w:val="SubStepAlpha"/>
              <w:numPr>
                <w:ilvl w:val="0"/>
                <w:numId w:val="0"/>
              </w:numPr>
            </w:pPr>
          </w:p>
        </w:tc>
      </w:tr>
    </w:tbl>
    <w:p w14:paraId="224F3514" w14:textId="77777777" w:rsidR="001778DC" w:rsidRDefault="001778DC" w:rsidP="001778DC">
      <w:pPr>
        <w:pStyle w:val="SubStepAlpha"/>
        <w:numPr>
          <w:ilvl w:val="0"/>
          <w:numId w:val="0"/>
        </w:numPr>
        <w:ind w:left="720" w:hanging="360"/>
      </w:pPr>
    </w:p>
    <w:p w14:paraId="53B40EDD" w14:textId="77777777" w:rsidR="001778DC" w:rsidRPr="00B87AA2" w:rsidRDefault="001778DC" w:rsidP="00B87AA2">
      <w:pPr>
        <w:pStyle w:val="SubStepAlpha"/>
        <w:numPr>
          <w:ilvl w:val="3"/>
          <w:numId w:val="15"/>
        </w:numPr>
        <w:rPr>
          <w:sz w:val="22"/>
        </w:rPr>
      </w:pPr>
      <w:r w:rsidRPr="00B87AA2">
        <w:rPr>
          <w:sz w:val="22"/>
        </w:rPr>
        <w:t>Are any ports showing an orange link light that indicates that the port is in a spanning-tree state other than forwarding? Why or why not?</w:t>
      </w:r>
    </w:p>
    <w:tbl>
      <w:tblPr>
        <w:tblStyle w:val="TableGrid"/>
        <w:tblW w:w="0" w:type="auto"/>
        <w:tblInd w:w="720" w:type="dxa"/>
        <w:tblLook w:val="04A0" w:firstRow="1" w:lastRow="0" w:firstColumn="1" w:lastColumn="0" w:noHBand="0" w:noVBand="1"/>
      </w:tblPr>
      <w:tblGrid>
        <w:gridCol w:w="9350"/>
      </w:tblGrid>
      <w:tr w:rsidR="00B87AA2" w14:paraId="4BB2C009" w14:textId="77777777" w:rsidTr="00B87AA2">
        <w:tc>
          <w:tcPr>
            <w:tcW w:w="10070" w:type="dxa"/>
          </w:tcPr>
          <w:p w14:paraId="3DAB22E1" w14:textId="77777777" w:rsidR="00B87AA2" w:rsidRDefault="00B87AA2" w:rsidP="001778DC">
            <w:pPr>
              <w:pStyle w:val="BodyTextL50"/>
              <w:ind w:left="0"/>
            </w:pPr>
          </w:p>
          <w:p w14:paraId="6965EF79" w14:textId="7B831DC6" w:rsidR="00B87AA2" w:rsidRDefault="00A91458" w:rsidP="001778DC">
            <w:pPr>
              <w:pStyle w:val="BodyTextL50"/>
              <w:ind w:left="0"/>
              <w:rPr>
                <w:b/>
                <w:bCs/>
              </w:rPr>
            </w:pPr>
            <w:r w:rsidRPr="00A91458">
              <w:rPr>
                <w:b/>
                <w:bCs/>
              </w:rPr>
              <w:t>Ans</w:t>
            </w:r>
          </w:p>
          <w:p w14:paraId="701A2ADD" w14:textId="75E0E4DD" w:rsidR="00A91458" w:rsidRDefault="00A91458" w:rsidP="001778DC">
            <w:pPr>
              <w:pStyle w:val="BodyTextL50"/>
              <w:ind w:left="0"/>
              <w:rPr>
                <w:b/>
                <w:bCs/>
              </w:rPr>
            </w:pPr>
            <w:r>
              <w:rPr>
                <w:b/>
                <w:bCs/>
              </w:rPr>
              <w:t xml:space="preserve"> </w:t>
            </w:r>
          </w:p>
          <w:p w14:paraId="4FB8DF4E" w14:textId="72925449" w:rsidR="00A91458" w:rsidRPr="00A91458" w:rsidRDefault="00A91458" w:rsidP="00A91458">
            <w:pPr>
              <w:pStyle w:val="BodyTextL50"/>
              <w:ind w:left="0"/>
              <w:jc w:val="both"/>
            </w:pPr>
            <w:r w:rsidRPr="00A91458">
              <w:t>Yes, in this topology there are 4 interfaces which have blink orange light.</w:t>
            </w:r>
          </w:p>
          <w:p w14:paraId="7010D23D" w14:textId="77777777" w:rsidR="00A91458" w:rsidRPr="00A91458" w:rsidRDefault="00A91458" w:rsidP="00A91458">
            <w:pPr>
              <w:pStyle w:val="BodyTextL50"/>
              <w:jc w:val="both"/>
            </w:pPr>
            <w:r w:rsidRPr="00A91458">
              <w:t>At the point when STP is enabled on a switch, the switch at first places all ports in a blocking state to keep loops from happening in the network. The switch then decides the best way to the root extension and spots the ports in the sending state on that way.</w:t>
            </w:r>
          </w:p>
          <w:p w14:paraId="505E594F" w14:textId="77777777" w:rsidR="00A91458" w:rsidRPr="00A91458" w:rsidRDefault="00A91458" w:rsidP="00A91458">
            <w:pPr>
              <w:pStyle w:val="BodyTextL50"/>
              <w:jc w:val="both"/>
            </w:pPr>
          </w:p>
          <w:p w14:paraId="4E94FBF2" w14:textId="77777777" w:rsidR="00A91458" w:rsidRPr="00A91458" w:rsidRDefault="00A91458" w:rsidP="00A91458">
            <w:pPr>
              <w:pStyle w:val="BodyTextL50"/>
              <w:jc w:val="both"/>
            </w:pPr>
            <w:r w:rsidRPr="00A91458">
              <w:t>In the event that the switch identifies an adjustment of the network topology, it will start a re-combination process where it rethinks the network topology and may impact the condition of at least one port. During this cycle, ports may briefly be set in a hindering state until the new is not entirely set in stone.</w:t>
            </w:r>
          </w:p>
          <w:p w14:paraId="4492615C" w14:textId="77777777" w:rsidR="00A91458" w:rsidRPr="00A91458" w:rsidRDefault="00A91458" w:rsidP="00A91458">
            <w:pPr>
              <w:pStyle w:val="BodyTextL50"/>
              <w:jc w:val="both"/>
            </w:pPr>
          </w:p>
          <w:p w14:paraId="72B86F79" w14:textId="3EADD639" w:rsidR="00A91458" w:rsidRPr="00A91458" w:rsidRDefault="00A91458" w:rsidP="00A91458">
            <w:pPr>
              <w:pStyle w:val="BodyTextL50"/>
              <w:ind w:left="0"/>
              <w:jc w:val="both"/>
            </w:pPr>
            <w:r w:rsidRPr="00A91458">
              <w:t>Setup issues can likewise make ports be set in a crossing tree state other than sending. For instance, on the off chance that a port is physically designed to be in a crippled state, it won't advance traffic regardless of whether the port is genuinely associated and dynamic</w:t>
            </w:r>
          </w:p>
          <w:p w14:paraId="6C2776C6" w14:textId="77777777" w:rsidR="00A91458" w:rsidRPr="00A91458" w:rsidRDefault="00A91458" w:rsidP="001778DC">
            <w:pPr>
              <w:pStyle w:val="BodyTextL50"/>
              <w:ind w:left="0"/>
              <w:rPr>
                <w:b/>
                <w:bCs/>
              </w:rPr>
            </w:pPr>
          </w:p>
          <w:p w14:paraId="06A0D7B7" w14:textId="77777777" w:rsidR="00B87AA2" w:rsidRDefault="00B87AA2" w:rsidP="001778DC">
            <w:pPr>
              <w:pStyle w:val="BodyTextL50"/>
              <w:ind w:left="0"/>
            </w:pPr>
          </w:p>
          <w:p w14:paraId="63804A64" w14:textId="77777777" w:rsidR="00B87AA2" w:rsidRDefault="00B87AA2" w:rsidP="001778DC">
            <w:pPr>
              <w:pStyle w:val="BodyTextL50"/>
              <w:ind w:left="0"/>
            </w:pPr>
          </w:p>
        </w:tc>
      </w:tr>
    </w:tbl>
    <w:p w14:paraId="237DEDB7" w14:textId="77777777" w:rsidR="00B87AA2" w:rsidRDefault="00B87AA2" w:rsidP="001778DC">
      <w:pPr>
        <w:pStyle w:val="BodyTextL50"/>
      </w:pPr>
    </w:p>
    <w:p w14:paraId="3D254559" w14:textId="77777777" w:rsidR="006E373F" w:rsidRDefault="006E373F">
      <w:pPr>
        <w:spacing w:before="0" w:after="0" w:line="240" w:lineRule="auto"/>
        <w:rPr>
          <w:noProof/>
        </w:rPr>
      </w:pPr>
      <w:r>
        <w:rPr>
          <w:noProof/>
        </w:rPr>
        <w:br w:type="page"/>
      </w:r>
    </w:p>
    <w:p w14:paraId="50641D22" w14:textId="2C237F02" w:rsidR="006E373F" w:rsidRDefault="006E373F">
      <w:pPr>
        <w:spacing w:before="0" w:after="0" w:line="240" w:lineRule="auto"/>
        <w:rPr>
          <w:noProof/>
        </w:rPr>
      </w:pPr>
      <w:r w:rsidRPr="006E373F">
        <w:rPr>
          <w:b/>
          <w:noProof/>
        </w:rPr>
        <w:lastRenderedPageBreak/>
        <w:t>Now delete all blocked links in the network and show the final status of the spanning tree</w:t>
      </w:r>
      <w:r>
        <w:rPr>
          <w:noProof/>
        </w:rPr>
        <w:t>.</w:t>
      </w:r>
    </w:p>
    <w:tbl>
      <w:tblPr>
        <w:tblStyle w:val="TableGrid"/>
        <w:tblW w:w="0" w:type="auto"/>
        <w:tblLook w:val="04A0" w:firstRow="1" w:lastRow="0" w:firstColumn="1" w:lastColumn="0" w:noHBand="0" w:noVBand="1"/>
      </w:tblPr>
      <w:tblGrid>
        <w:gridCol w:w="10070"/>
      </w:tblGrid>
      <w:tr w:rsidR="006E373F" w14:paraId="531D18E7" w14:textId="77777777" w:rsidTr="006E373F">
        <w:tc>
          <w:tcPr>
            <w:tcW w:w="10070" w:type="dxa"/>
          </w:tcPr>
          <w:p w14:paraId="2DA48000" w14:textId="5939D22B" w:rsidR="006E373F" w:rsidRDefault="006E373F">
            <w:pPr>
              <w:spacing w:before="0" w:after="0" w:line="240" w:lineRule="auto"/>
              <w:rPr>
                <w:noProof/>
              </w:rPr>
            </w:pPr>
            <w:r>
              <w:t>Show snapshot after spanning-tree converged</w:t>
            </w:r>
          </w:p>
          <w:p w14:paraId="1E54CEB0" w14:textId="77777777" w:rsidR="006E373F" w:rsidRDefault="006E373F">
            <w:pPr>
              <w:spacing w:before="0" w:after="0" w:line="240" w:lineRule="auto"/>
              <w:rPr>
                <w:noProof/>
              </w:rPr>
            </w:pPr>
          </w:p>
          <w:p w14:paraId="64F46BDB" w14:textId="77777777" w:rsidR="006E373F" w:rsidRDefault="006E373F">
            <w:pPr>
              <w:spacing w:before="0" w:after="0" w:line="240" w:lineRule="auto"/>
              <w:rPr>
                <w:noProof/>
              </w:rPr>
            </w:pPr>
          </w:p>
          <w:p w14:paraId="534BDF8E" w14:textId="4C818DE1" w:rsidR="006E373F" w:rsidRDefault="00357F15">
            <w:pPr>
              <w:spacing w:before="0" w:after="0" w:line="240" w:lineRule="auto"/>
              <w:rPr>
                <w:noProof/>
              </w:rPr>
            </w:pPr>
            <w:r>
              <w:rPr>
                <w:noProof/>
              </w:rPr>
              <w:drawing>
                <wp:inline distT="0" distB="0" distL="0" distR="0" wp14:anchorId="212CDDC3" wp14:editId="51444054">
                  <wp:extent cx="6400800" cy="23348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34895"/>
                          </a:xfrm>
                          <a:prstGeom prst="rect">
                            <a:avLst/>
                          </a:prstGeom>
                        </pic:spPr>
                      </pic:pic>
                    </a:graphicData>
                  </a:graphic>
                </wp:inline>
              </w:drawing>
            </w:r>
          </w:p>
          <w:p w14:paraId="53A3CF80" w14:textId="77777777" w:rsidR="006E373F" w:rsidRDefault="006E373F">
            <w:pPr>
              <w:spacing w:before="0" w:after="0" w:line="240" w:lineRule="auto"/>
              <w:rPr>
                <w:noProof/>
              </w:rPr>
            </w:pPr>
          </w:p>
          <w:p w14:paraId="44969C2E" w14:textId="77777777" w:rsidR="006E373F" w:rsidRDefault="006E373F">
            <w:pPr>
              <w:spacing w:before="0" w:after="0" w:line="240" w:lineRule="auto"/>
              <w:rPr>
                <w:noProof/>
              </w:rPr>
            </w:pPr>
          </w:p>
          <w:p w14:paraId="50898266" w14:textId="77777777" w:rsidR="006E373F" w:rsidRDefault="006E373F">
            <w:pPr>
              <w:spacing w:before="0" w:after="0" w:line="240" w:lineRule="auto"/>
              <w:rPr>
                <w:noProof/>
              </w:rPr>
            </w:pPr>
          </w:p>
          <w:p w14:paraId="63FF4559" w14:textId="68CC4584" w:rsidR="006E373F" w:rsidRDefault="006E373F">
            <w:pPr>
              <w:spacing w:before="0" w:after="0" w:line="240" w:lineRule="auto"/>
              <w:rPr>
                <w:noProof/>
              </w:rPr>
            </w:pPr>
          </w:p>
          <w:p w14:paraId="7F93D854" w14:textId="65DF06A0" w:rsidR="006E373F" w:rsidRDefault="006E373F">
            <w:pPr>
              <w:spacing w:before="0" w:after="0" w:line="240" w:lineRule="auto"/>
              <w:rPr>
                <w:noProof/>
              </w:rPr>
            </w:pPr>
          </w:p>
          <w:p w14:paraId="380E088F" w14:textId="0D6B2706" w:rsidR="006E373F" w:rsidRDefault="006E373F">
            <w:pPr>
              <w:spacing w:before="0" w:after="0" w:line="240" w:lineRule="auto"/>
              <w:rPr>
                <w:noProof/>
              </w:rPr>
            </w:pPr>
          </w:p>
          <w:p w14:paraId="62C4D92F" w14:textId="34CCCF45" w:rsidR="006E373F" w:rsidRDefault="006E373F">
            <w:pPr>
              <w:spacing w:before="0" w:after="0" w:line="240" w:lineRule="auto"/>
              <w:rPr>
                <w:noProof/>
              </w:rPr>
            </w:pPr>
          </w:p>
          <w:p w14:paraId="303852D3" w14:textId="7BCE2A70" w:rsidR="006E373F" w:rsidRDefault="006E373F">
            <w:pPr>
              <w:spacing w:before="0" w:after="0" w:line="240" w:lineRule="auto"/>
              <w:rPr>
                <w:noProof/>
              </w:rPr>
            </w:pPr>
          </w:p>
          <w:p w14:paraId="2F3EF6F6" w14:textId="1D9500FA" w:rsidR="006E373F" w:rsidRDefault="006E373F">
            <w:pPr>
              <w:spacing w:before="0" w:after="0" w:line="240" w:lineRule="auto"/>
              <w:rPr>
                <w:noProof/>
              </w:rPr>
            </w:pPr>
          </w:p>
          <w:p w14:paraId="785346D7" w14:textId="2DD1A602" w:rsidR="006E373F" w:rsidRDefault="006E373F">
            <w:pPr>
              <w:spacing w:before="0" w:after="0" w:line="240" w:lineRule="auto"/>
              <w:rPr>
                <w:noProof/>
              </w:rPr>
            </w:pPr>
          </w:p>
          <w:p w14:paraId="5EDA76F6" w14:textId="7E12AC35" w:rsidR="006E373F" w:rsidRDefault="006E373F">
            <w:pPr>
              <w:spacing w:before="0" w:after="0" w:line="240" w:lineRule="auto"/>
              <w:rPr>
                <w:noProof/>
              </w:rPr>
            </w:pPr>
          </w:p>
          <w:p w14:paraId="2D655C39" w14:textId="77777777" w:rsidR="006E373F" w:rsidRDefault="006E373F">
            <w:pPr>
              <w:spacing w:before="0" w:after="0" w:line="240" w:lineRule="auto"/>
              <w:rPr>
                <w:noProof/>
              </w:rPr>
            </w:pPr>
          </w:p>
          <w:p w14:paraId="4DFD8529" w14:textId="77777777" w:rsidR="006E373F" w:rsidRDefault="006E373F">
            <w:pPr>
              <w:spacing w:before="0" w:after="0" w:line="240" w:lineRule="auto"/>
              <w:rPr>
                <w:noProof/>
              </w:rPr>
            </w:pPr>
          </w:p>
          <w:p w14:paraId="65F605F9" w14:textId="77777777" w:rsidR="006E373F" w:rsidRDefault="006E373F">
            <w:pPr>
              <w:spacing w:before="0" w:after="0" w:line="240" w:lineRule="auto"/>
              <w:rPr>
                <w:noProof/>
              </w:rPr>
            </w:pPr>
          </w:p>
          <w:p w14:paraId="5A3C3729" w14:textId="11EA561B" w:rsidR="006E373F" w:rsidRDefault="006E373F">
            <w:pPr>
              <w:spacing w:before="0" w:after="0" w:line="240" w:lineRule="auto"/>
              <w:rPr>
                <w:noProof/>
              </w:rPr>
            </w:pPr>
          </w:p>
        </w:tc>
      </w:tr>
    </w:tbl>
    <w:p w14:paraId="5572A31B" w14:textId="77777777" w:rsidR="006E373F" w:rsidRDefault="006E373F">
      <w:pPr>
        <w:spacing w:before="0" w:after="0" w:line="240" w:lineRule="auto"/>
        <w:rPr>
          <w:noProof/>
        </w:rPr>
      </w:pPr>
    </w:p>
    <w:p w14:paraId="31155428" w14:textId="21D12224" w:rsidR="00AC2BCA" w:rsidRDefault="00AC2BCA">
      <w:pPr>
        <w:spacing w:before="0" w:after="0" w:line="240" w:lineRule="auto"/>
        <w:rPr>
          <w:rFonts w:eastAsia="Times New Roman"/>
          <w:b/>
          <w:bCs/>
          <w:iCs/>
          <w:noProof/>
        </w:rPr>
      </w:pPr>
    </w:p>
    <w:p w14:paraId="724D75B0" w14:textId="04D00600" w:rsidR="00A932A3" w:rsidRPr="00A932A3" w:rsidRDefault="00A932A3" w:rsidP="00A932A3">
      <w:pPr>
        <w:pStyle w:val="StepHead"/>
        <w:numPr>
          <w:ilvl w:val="0"/>
          <w:numId w:val="0"/>
        </w:numPr>
        <w:rPr>
          <w:noProof/>
        </w:rPr>
      </w:pPr>
      <w:r w:rsidRPr="00A932A3">
        <w:rPr>
          <w:noProof/>
        </w:rPr>
        <w:t>Notes:</w:t>
      </w:r>
    </w:p>
    <w:p w14:paraId="20A8E08B" w14:textId="2D5A745F" w:rsidR="00A932A3" w:rsidRDefault="00A932A3" w:rsidP="00A932A3">
      <w:pPr>
        <w:pStyle w:val="Default"/>
        <w:numPr>
          <w:ilvl w:val="0"/>
          <w:numId w:val="13"/>
        </w:numPr>
        <w:spacing w:after="34" w:line="276" w:lineRule="auto"/>
        <w:rPr>
          <w:sz w:val="22"/>
        </w:rPr>
      </w:pPr>
      <w:r>
        <w:rPr>
          <w:sz w:val="22"/>
        </w:rPr>
        <w:t xml:space="preserve">The Lab is worth </w:t>
      </w:r>
      <w:r w:rsidR="002C0C98">
        <w:rPr>
          <w:sz w:val="22"/>
        </w:rPr>
        <w:t>5</w:t>
      </w:r>
      <w:r>
        <w:rPr>
          <w:sz w:val="22"/>
        </w:rPr>
        <w:t>%</w:t>
      </w:r>
    </w:p>
    <w:p w14:paraId="09BAF4DD" w14:textId="77777777" w:rsidR="00A932A3" w:rsidRDefault="00A932A3" w:rsidP="00A932A3">
      <w:pPr>
        <w:pStyle w:val="Default"/>
        <w:numPr>
          <w:ilvl w:val="0"/>
          <w:numId w:val="13"/>
        </w:numPr>
        <w:spacing w:after="34" w:line="276" w:lineRule="auto"/>
        <w:rPr>
          <w:sz w:val="22"/>
        </w:rPr>
      </w:pPr>
      <w:r w:rsidRPr="00197E6A">
        <w:rPr>
          <w:sz w:val="22"/>
        </w:rPr>
        <w:t xml:space="preserve">The </w:t>
      </w:r>
      <w:r>
        <w:rPr>
          <w:sz w:val="22"/>
        </w:rPr>
        <w:t>Lab</w:t>
      </w:r>
      <w:r w:rsidRPr="00197E6A">
        <w:rPr>
          <w:sz w:val="22"/>
        </w:rPr>
        <w:t xml:space="preserve"> is an individual </w:t>
      </w:r>
      <w:r>
        <w:rPr>
          <w:sz w:val="22"/>
        </w:rPr>
        <w:t>Lab</w:t>
      </w:r>
    </w:p>
    <w:p w14:paraId="645076E2" w14:textId="482913BB" w:rsidR="009B7E69" w:rsidRPr="00197E6A" w:rsidRDefault="009B7E69" w:rsidP="00A932A3">
      <w:pPr>
        <w:pStyle w:val="Default"/>
        <w:numPr>
          <w:ilvl w:val="0"/>
          <w:numId w:val="13"/>
        </w:numPr>
        <w:spacing w:after="34" w:line="276" w:lineRule="auto"/>
        <w:rPr>
          <w:sz w:val="22"/>
        </w:rPr>
      </w:pPr>
      <w:r>
        <w:rPr>
          <w:sz w:val="22"/>
        </w:rPr>
        <w:t xml:space="preserve">Submission deadline is no later than </w:t>
      </w:r>
      <w:r w:rsidR="00B87AA2">
        <w:rPr>
          <w:sz w:val="22"/>
        </w:rPr>
        <w:t>1</w:t>
      </w:r>
      <w:r w:rsidR="000365D5">
        <w:rPr>
          <w:sz w:val="22"/>
        </w:rPr>
        <w:t>6</w:t>
      </w:r>
      <w:r w:rsidRPr="009B7E69">
        <w:rPr>
          <w:sz w:val="22"/>
          <w:vertAlign w:val="superscript"/>
        </w:rPr>
        <w:t>th</w:t>
      </w:r>
      <w:r>
        <w:rPr>
          <w:sz w:val="22"/>
        </w:rPr>
        <w:t xml:space="preserve"> </w:t>
      </w:r>
      <w:r w:rsidR="00B87AA2">
        <w:rPr>
          <w:sz w:val="22"/>
        </w:rPr>
        <w:t>April</w:t>
      </w:r>
      <w:r>
        <w:rPr>
          <w:sz w:val="22"/>
        </w:rPr>
        <w:t xml:space="preserve"> 202</w:t>
      </w:r>
      <w:r w:rsidR="00E04CDB">
        <w:rPr>
          <w:sz w:val="22"/>
        </w:rPr>
        <w:t>3</w:t>
      </w:r>
    </w:p>
    <w:p w14:paraId="7DEDA991" w14:textId="77777777" w:rsidR="00A932A3" w:rsidRPr="00197E6A" w:rsidRDefault="00A932A3" w:rsidP="00A932A3">
      <w:pPr>
        <w:pStyle w:val="Default"/>
        <w:numPr>
          <w:ilvl w:val="0"/>
          <w:numId w:val="13"/>
        </w:numPr>
        <w:spacing w:after="34" w:line="276" w:lineRule="auto"/>
        <w:rPr>
          <w:sz w:val="22"/>
        </w:rPr>
      </w:pPr>
      <w:r w:rsidRPr="00197E6A">
        <w:rPr>
          <w:sz w:val="22"/>
        </w:rPr>
        <w:t xml:space="preserve">Submissions are accepted only via Blackboard. </w:t>
      </w:r>
    </w:p>
    <w:p w14:paraId="218F2E57" w14:textId="130B2EF2" w:rsidR="00A932A3" w:rsidRDefault="00A932A3" w:rsidP="00A932A3">
      <w:pPr>
        <w:pStyle w:val="Default"/>
        <w:numPr>
          <w:ilvl w:val="0"/>
          <w:numId w:val="13"/>
        </w:numPr>
        <w:spacing w:after="34" w:line="276" w:lineRule="auto"/>
        <w:rPr>
          <w:sz w:val="22"/>
        </w:rPr>
      </w:pPr>
      <w:r w:rsidRPr="00197E6A">
        <w:rPr>
          <w:sz w:val="22"/>
        </w:rPr>
        <w:t xml:space="preserve">You are required to submit your packet tracer file along with </w:t>
      </w:r>
      <w:r w:rsidR="006E373F">
        <w:rPr>
          <w:sz w:val="22"/>
        </w:rPr>
        <w:t>screenshots</w:t>
      </w:r>
      <w:r w:rsidRPr="00197E6A">
        <w:rPr>
          <w:sz w:val="22"/>
        </w:rPr>
        <w:t xml:space="preserve"> </w:t>
      </w:r>
      <w:r>
        <w:rPr>
          <w:sz w:val="22"/>
        </w:rPr>
        <w:t>of</w:t>
      </w:r>
      <w:r w:rsidRPr="00197E6A">
        <w:rPr>
          <w:sz w:val="22"/>
        </w:rPr>
        <w:t xml:space="preserve"> your </w:t>
      </w:r>
      <w:r>
        <w:rPr>
          <w:sz w:val="22"/>
        </w:rPr>
        <w:t xml:space="preserve">Lab in a </w:t>
      </w:r>
      <w:r w:rsidR="0053764D">
        <w:rPr>
          <w:sz w:val="22"/>
        </w:rPr>
        <w:t>Word</w:t>
      </w:r>
      <w:r w:rsidRPr="00197E6A">
        <w:rPr>
          <w:sz w:val="22"/>
        </w:rPr>
        <w:t xml:space="preserve"> document file.</w:t>
      </w:r>
    </w:p>
    <w:p w14:paraId="2F14B9FB" w14:textId="3217F184" w:rsidR="00E05846" w:rsidRDefault="00E05846" w:rsidP="00A932A3">
      <w:pPr>
        <w:pStyle w:val="Default"/>
        <w:numPr>
          <w:ilvl w:val="0"/>
          <w:numId w:val="13"/>
        </w:numPr>
        <w:spacing w:after="34" w:line="276" w:lineRule="auto"/>
        <w:rPr>
          <w:sz w:val="22"/>
        </w:rPr>
      </w:pPr>
      <w:r>
        <w:rPr>
          <w:sz w:val="22"/>
        </w:rPr>
        <w:t xml:space="preserve">Any delay in the submission will have </w:t>
      </w:r>
      <w:r w:rsidR="004F4D48">
        <w:rPr>
          <w:sz w:val="22"/>
        </w:rPr>
        <w:t xml:space="preserve">a </w:t>
      </w:r>
      <w:r>
        <w:rPr>
          <w:sz w:val="22"/>
        </w:rPr>
        <w:t>0.25 reduction penalty per day.</w:t>
      </w:r>
    </w:p>
    <w:p w14:paraId="320B4F9D" w14:textId="5DB095C4" w:rsidR="00E04CDB" w:rsidRPr="00197E6A" w:rsidRDefault="00E04CDB" w:rsidP="00A932A3">
      <w:pPr>
        <w:pStyle w:val="Default"/>
        <w:numPr>
          <w:ilvl w:val="0"/>
          <w:numId w:val="13"/>
        </w:numPr>
        <w:spacing w:after="34" w:line="276" w:lineRule="auto"/>
        <w:rPr>
          <w:sz w:val="22"/>
        </w:rPr>
      </w:pPr>
      <w:r>
        <w:rPr>
          <w:sz w:val="22"/>
        </w:rPr>
        <w:t xml:space="preserve">It is recommended to provide </w:t>
      </w:r>
      <w:r w:rsidR="00A54B08">
        <w:rPr>
          <w:sz w:val="22"/>
        </w:rPr>
        <w:t xml:space="preserve">a </w:t>
      </w:r>
      <w:r>
        <w:rPr>
          <w:sz w:val="22"/>
        </w:rPr>
        <w:t xml:space="preserve">short video showing part of work.  This could be done using </w:t>
      </w:r>
      <w:proofErr w:type="spellStart"/>
      <w:r>
        <w:rPr>
          <w:sz w:val="22"/>
        </w:rPr>
        <w:t>bandicam</w:t>
      </w:r>
      <w:proofErr w:type="spellEnd"/>
      <w:r>
        <w:rPr>
          <w:sz w:val="22"/>
        </w:rPr>
        <w:t xml:space="preserve"> screen recorder by clicking </w:t>
      </w:r>
      <w:hyperlink r:id="rId45" w:history="1">
        <w:r w:rsidRPr="006E373F">
          <w:rPr>
            <w:rStyle w:val="Hyperlink"/>
            <w:sz w:val="22"/>
          </w:rPr>
          <w:t>here</w:t>
        </w:r>
      </w:hyperlink>
    </w:p>
    <w:p w14:paraId="0CF19374" w14:textId="77777777" w:rsidR="00A932A3" w:rsidRDefault="00A932A3" w:rsidP="00B7234D">
      <w:pPr>
        <w:pStyle w:val="BodyTextL25"/>
        <w:rPr>
          <w:highlight w:val="lightGray"/>
        </w:rPr>
      </w:pPr>
    </w:p>
    <w:sectPr w:rsidR="00A932A3" w:rsidSect="008C4307">
      <w:headerReference w:type="default" r:id="rId46"/>
      <w:footerReference w:type="default" r:id="rId47"/>
      <w:headerReference w:type="first" r:id="rId48"/>
      <w:footerReference w:type="first" r:id="rId49"/>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10985A" w14:textId="77777777" w:rsidR="00077AA5" w:rsidRDefault="00077AA5" w:rsidP="0090659A">
      <w:pPr>
        <w:spacing w:after="0" w:line="240" w:lineRule="auto"/>
      </w:pPr>
      <w:r>
        <w:separator/>
      </w:r>
    </w:p>
    <w:p w14:paraId="11B19727" w14:textId="77777777" w:rsidR="00077AA5" w:rsidRDefault="00077AA5"/>
    <w:p w14:paraId="65008091" w14:textId="77777777" w:rsidR="00077AA5" w:rsidRDefault="00077AA5"/>
    <w:p w14:paraId="5F512CDD" w14:textId="77777777" w:rsidR="00077AA5" w:rsidRDefault="00077AA5"/>
    <w:p w14:paraId="48331398" w14:textId="77777777" w:rsidR="00077AA5" w:rsidRDefault="00077AA5"/>
    <w:p w14:paraId="6A838AFA" w14:textId="77777777" w:rsidR="00077AA5" w:rsidRDefault="00077AA5"/>
    <w:p w14:paraId="53779414" w14:textId="77777777" w:rsidR="00077AA5" w:rsidRDefault="00077AA5"/>
  </w:endnote>
  <w:endnote w:type="continuationSeparator" w:id="0">
    <w:p w14:paraId="0607D3CE" w14:textId="77777777" w:rsidR="00077AA5" w:rsidRDefault="00077AA5" w:rsidP="0090659A">
      <w:pPr>
        <w:spacing w:after="0" w:line="240" w:lineRule="auto"/>
      </w:pPr>
      <w:r>
        <w:continuationSeparator/>
      </w:r>
    </w:p>
    <w:p w14:paraId="75553B55" w14:textId="77777777" w:rsidR="00077AA5" w:rsidRDefault="00077AA5"/>
    <w:p w14:paraId="61D2203E" w14:textId="77777777" w:rsidR="00077AA5" w:rsidRDefault="00077AA5"/>
    <w:p w14:paraId="552BC7CF" w14:textId="77777777" w:rsidR="00077AA5" w:rsidRDefault="00077AA5"/>
    <w:p w14:paraId="0B9D2F83" w14:textId="77777777" w:rsidR="00077AA5" w:rsidRDefault="00077AA5"/>
    <w:p w14:paraId="283469DE" w14:textId="77777777" w:rsidR="00077AA5" w:rsidRDefault="00077AA5"/>
    <w:p w14:paraId="7DCE22BE" w14:textId="77777777" w:rsidR="00077AA5" w:rsidRDefault="00077A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948AC" w14:textId="7B030B63" w:rsidR="00B221DD" w:rsidRPr="006E373F" w:rsidRDefault="00B221DD" w:rsidP="006E373F">
    <w:pPr>
      <w:pStyle w:val="Footer"/>
    </w:pPr>
    <w:r w:rsidRPr="006E373F">
      <w:t>Dr. Modafar Ati</w:t>
    </w:r>
    <w:r w:rsidRPr="006E373F">
      <w:tab/>
      <w:t xml:space="preserve">Page </w:t>
    </w:r>
    <w:r w:rsidRPr="006E373F">
      <w:fldChar w:fldCharType="begin"/>
    </w:r>
    <w:r w:rsidRPr="006E373F">
      <w:instrText xml:space="preserve"> PAGE </w:instrText>
    </w:r>
    <w:r w:rsidRPr="006E373F">
      <w:fldChar w:fldCharType="separate"/>
    </w:r>
    <w:r w:rsidR="00B96BF3">
      <w:rPr>
        <w:noProof/>
      </w:rPr>
      <w:t>35</w:t>
    </w:r>
    <w:r w:rsidRPr="006E373F">
      <w:fldChar w:fldCharType="end"/>
    </w:r>
    <w:r w:rsidRPr="006E373F">
      <w:t>|</w:t>
    </w:r>
    <w:r w:rsidR="00525E7D">
      <w:fldChar w:fldCharType="begin"/>
    </w:r>
    <w:r w:rsidR="00525E7D">
      <w:instrText xml:space="preserve"> NUMPAGES  </w:instrText>
    </w:r>
    <w:r w:rsidR="00525E7D">
      <w:fldChar w:fldCharType="separate"/>
    </w:r>
    <w:r w:rsidR="00B96BF3">
      <w:rPr>
        <w:noProof/>
      </w:rPr>
      <w:t>45</w:t>
    </w:r>
    <w:r w:rsidR="00525E7D">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C329D" w14:textId="5C7E0371" w:rsidR="00B221DD" w:rsidRPr="0073569B" w:rsidRDefault="00BB1602" w:rsidP="006E373F">
    <w:pPr>
      <w:pStyle w:val="Footer"/>
    </w:pPr>
    <w:r w:rsidRPr="006E373F">
      <w:t>Dr. Modafar Ati</w:t>
    </w:r>
    <w:r w:rsidR="00B221DD">
      <w:tab/>
    </w:r>
    <w:r w:rsidR="00B221DD" w:rsidRPr="0090659A">
      <w:t xml:space="preserve">Page </w:t>
    </w:r>
    <w:r w:rsidR="00B221DD" w:rsidRPr="0090659A">
      <w:fldChar w:fldCharType="begin"/>
    </w:r>
    <w:r w:rsidR="00B221DD" w:rsidRPr="0090659A">
      <w:instrText xml:space="preserve"> PAGE </w:instrText>
    </w:r>
    <w:r w:rsidR="00B221DD" w:rsidRPr="0090659A">
      <w:fldChar w:fldCharType="separate"/>
    </w:r>
    <w:r w:rsidR="00DE75C1">
      <w:rPr>
        <w:noProof/>
      </w:rPr>
      <w:t>1</w:t>
    </w:r>
    <w:r w:rsidR="00B221DD" w:rsidRPr="0090659A">
      <w:fldChar w:fldCharType="end"/>
    </w:r>
    <w:r w:rsidR="00B221DD" w:rsidRPr="0090659A">
      <w:t xml:space="preserve"> of </w:t>
    </w:r>
    <w:r w:rsidR="00525E7D">
      <w:fldChar w:fldCharType="begin"/>
    </w:r>
    <w:r w:rsidR="00525E7D">
      <w:instrText xml:space="preserve"> NUMPAGES  </w:instrText>
    </w:r>
    <w:r w:rsidR="00525E7D">
      <w:fldChar w:fldCharType="separate"/>
    </w:r>
    <w:r w:rsidR="00DE75C1">
      <w:rPr>
        <w:noProof/>
      </w:rPr>
      <w:t>45</w:t>
    </w:r>
    <w:r w:rsidR="00525E7D">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55651" w14:textId="77777777" w:rsidR="00077AA5" w:rsidRDefault="00077AA5" w:rsidP="0090659A">
      <w:pPr>
        <w:spacing w:after="0" w:line="240" w:lineRule="auto"/>
      </w:pPr>
      <w:r>
        <w:separator/>
      </w:r>
    </w:p>
    <w:p w14:paraId="56BD5989" w14:textId="77777777" w:rsidR="00077AA5" w:rsidRDefault="00077AA5"/>
    <w:p w14:paraId="3920BD21" w14:textId="77777777" w:rsidR="00077AA5" w:rsidRDefault="00077AA5"/>
    <w:p w14:paraId="38046518" w14:textId="77777777" w:rsidR="00077AA5" w:rsidRDefault="00077AA5"/>
    <w:p w14:paraId="1BA715D9" w14:textId="77777777" w:rsidR="00077AA5" w:rsidRDefault="00077AA5"/>
    <w:p w14:paraId="73FDEE49" w14:textId="77777777" w:rsidR="00077AA5" w:rsidRDefault="00077AA5"/>
    <w:p w14:paraId="6FAB5928" w14:textId="77777777" w:rsidR="00077AA5" w:rsidRDefault="00077AA5"/>
  </w:footnote>
  <w:footnote w:type="continuationSeparator" w:id="0">
    <w:p w14:paraId="5782AABC" w14:textId="77777777" w:rsidR="00077AA5" w:rsidRDefault="00077AA5" w:rsidP="0090659A">
      <w:pPr>
        <w:spacing w:after="0" w:line="240" w:lineRule="auto"/>
      </w:pPr>
      <w:r>
        <w:continuationSeparator/>
      </w:r>
    </w:p>
    <w:p w14:paraId="4ADCC42A" w14:textId="77777777" w:rsidR="00077AA5" w:rsidRDefault="00077AA5"/>
    <w:p w14:paraId="125E5F3E" w14:textId="77777777" w:rsidR="00077AA5" w:rsidRDefault="00077AA5"/>
    <w:p w14:paraId="49789B26" w14:textId="77777777" w:rsidR="00077AA5" w:rsidRDefault="00077AA5"/>
    <w:p w14:paraId="32E4E18A" w14:textId="77777777" w:rsidR="00077AA5" w:rsidRDefault="00077AA5"/>
    <w:p w14:paraId="11AD31B8" w14:textId="77777777" w:rsidR="00077AA5" w:rsidRDefault="00077AA5"/>
    <w:p w14:paraId="3C59175E" w14:textId="77777777" w:rsidR="00077AA5" w:rsidRDefault="00077AA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153E" w14:textId="24EE745F" w:rsidR="00B221DD" w:rsidRPr="00A932A3" w:rsidRDefault="00B221DD" w:rsidP="004137F3">
    <w:pPr>
      <w:pStyle w:val="Header"/>
      <w:rPr>
        <w:rFonts w:ascii="Times New Roman" w:hAnsi="Times New Roman"/>
        <w:i/>
        <w:sz w:val="18"/>
        <w:szCs w:val="18"/>
      </w:rPr>
    </w:pPr>
    <w:r w:rsidRPr="00DE46F0">
      <w:rPr>
        <w:rFonts w:ascii="Times New Roman" w:hAnsi="Times New Roman"/>
        <w:i/>
        <w:sz w:val="18"/>
        <w:szCs w:val="18"/>
      </w:rPr>
      <w:t>ITE 402 – Computer Networks: Design and Implementations</w:t>
    </w:r>
    <w:r w:rsidRPr="00B9481A">
      <w:rPr>
        <w:rFonts w:ascii="Times New Roman" w:hAnsi="Times New Roman"/>
        <w:i/>
        <w:sz w:val="18"/>
        <w:szCs w:val="18"/>
      </w:rPr>
      <w:ptab w:relativeTo="margin" w:alignment="center" w:leader="none"/>
    </w:r>
    <w:r>
      <w:rPr>
        <w:rFonts w:ascii="Times New Roman" w:hAnsi="Times New Roman"/>
        <w:i/>
        <w:sz w:val="18"/>
        <w:szCs w:val="18"/>
      </w:rPr>
      <w:t>Lab One</w:t>
    </w:r>
    <w:r w:rsidRPr="00B9481A">
      <w:rPr>
        <w:rFonts w:ascii="Times New Roman" w:hAnsi="Times New Roman"/>
        <w:i/>
        <w:sz w:val="18"/>
        <w:szCs w:val="18"/>
      </w:rPr>
      <w:ptab w:relativeTo="margin" w:alignment="right" w:leader="none"/>
    </w:r>
    <w:r>
      <w:rPr>
        <w:rFonts w:ascii="Times New Roman" w:hAnsi="Times New Roman"/>
        <w:i/>
        <w:sz w:val="18"/>
        <w:szCs w:val="18"/>
      </w:rPr>
      <w:t>Spring 2023</w:t>
    </w:r>
  </w:p>
  <w:p w14:paraId="43E4E641" w14:textId="77777777" w:rsidR="00B221DD" w:rsidRDefault="00B221D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E759C" w14:textId="254A7FE0" w:rsidR="00B221DD" w:rsidRPr="00A932A3" w:rsidRDefault="00B221DD" w:rsidP="00A932A3">
    <w:pPr>
      <w:pStyle w:val="Header"/>
      <w:rPr>
        <w:rFonts w:ascii="Times New Roman" w:hAnsi="Times New Roman"/>
        <w:i/>
        <w:sz w:val="18"/>
        <w:szCs w:val="18"/>
      </w:rPr>
    </w:pPr>
    <w:r w:rsidRPr="00DE46F0">
      <w:rPr>
        <w:rFonts w:ascii="Times New Roman" w:hAnsi="Times New Roman"/>
        <w:i/>
        <w:sz w:val="18"/>
        <w:szCs w:val="18"/>
      </w:rPr>
      <w:t>ITE 402 – Computer Networks: Design and Implementations</w:t>
    </w:r>
    <w:r w:rsidRPr="00B9481A">
      <w:rPr>
        <w:rFonts w:ascii="Times New Roman" w:hAnsi="Times New Roman"/>
        <w:i/>
        <w:sz w:val="18"/>
        <w:szCs w:val="18"/>
      </w:rPr>
      <w:ptab w:relativeTo="margin" w:alignment="center" w:leader="none"/>
    </w:r>
    <w:r>
      <w:rPr>
        <w:rFonts w:ascii="Times New Roman" w:hAnsi="Times New Roman"/>
        <w:i/>
        <w:sz w:val="18"/>
        <w:szCs w:val="18"/>
      </w:rPr>
      <w:t>Lab One</w:t>
    </w:r>
    <w:r w:rsidRPr="00B9481A">
      <w:rPr>
        <w:rFonts w:ascii="Times New Roman" w:hAnsi="Times New Roman"/>
        <w:i/>
        <w:sz w:val="18"/>
        <w:szCs w:val="18"/>
      </w:rPr>
      <w:ptab w:relativeTo="margin" w:alignment="right" w:leader="none"/>
    </w:r>
    <w:r>
      <w:rPr>
        <w:rFonts w:ascii="Times New Roman" w:hAnsi="Times New Roman"/>
        <w:i/>
        <w:sz w:val="18"/>
        <w:szCs w:val="18"/>
      </w:rPr>
      <w:t>Spring 2023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B51ECE72"/>
    <w:lvl w:ilvl="0" w:tplc="09902EE0">
      <w:start w:val="1"/>
      <w:numFmt w:val="bullet"/>
      <w:lvlText w:val=""/>
      <w:lvlJc w:val="left"/>
      <w:pPr>
        <w:ind w:left="10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07BEB"/>
    <w:multiLevelType w:val="hybridMultilevel"/>
    <w:tmpl w:val="86B8AC5C"/>
    <w:lvl w:ilvl="0" w:tplc="C6EAA2E0">
      <w:start w:val="1"/>
      <w:numFmt w:val="bullet"/>
      <w:pStyle w:val="Bulle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09455D"/>
    <w:multiLevelType w:val="hybridMultilevel"/>
    <w:tmpl w:val="7010B2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A139CC"/>
    <w:multiLevelType w:val="hybridMultilevel"/>
    <w:tmpl w:val="2BAA98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315809"/>
    <w:multiLevelType w:val="hybridMultilevel"/>
    <w:tmpl w:val="14C2C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D5D1E"/>
    <w:multiLevelType w:val="hybridMultilevel"/>
    <w:tmpl w:val="CE728AA0"/>
    <w:lvl w:ilvl="0" w:tplc="C23E7B46">
      <w:start w:val="1"/>
      <w:numFmt w:val="decimal"/>
      <w:lvlText w:val="Step %1."/>
      <w:lvlJc w:val="left"/>
      <w:pPr>
        <w:tabs>
          <w:tab w:val="num" w:pos="360"/>
        </w:tabs>
        <w:ind w:left="36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796360"/>
    <w:multiLevelType w:val="multilevel"/>
    <w:tmpl w:val="45367392"/>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F612DD"/>
    <w:multiLevelType w:val="multilevel"/>
    <w:tmpl w:val="7C9A9C4C"/>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4C27020"/>
    <w:multiLevelType w:val="hybridMultilevel"/>
    <w:tmpl w:val="6F101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21039"/>
    <w:multiLevelType w:val="hybridMultilevel"/>
    <w:tmpl w:val="06124828"/>
    <w:lvl w:ilvl="0" w:tplc="F6222C58">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DC0FBC4">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0A2B05"/>
    <w:multiLevelType w:val="hybridMultilevel"/>
    <w:tmpl w:val="38A46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16D8E"/>
    <w:multiLevelType w:val="hybridMultilevel"/>
    <w:tmpl w:val="6F08092A"/>
    <w:lvl w:ilvl="0" w:tplc="F176BBE0">
      <w:start w:val="1"/>
      <w:numFmt w:val="none"/>
      <w:lvlText w:val="Note:"/>
      <w:lvlJc w:val="left"/>
      <w:pPr>
        <w:tabs>
          <w:tab w:val="num" w:pos="1332"/>
        </w:tabs>
        <w:ind w:left="180" w:firstLine="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BF23836"/>
    <w:multiLevelType w:val="multilevel"/>
    <w:tmpl w:val="BD8AECF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5" w15:restartNumberingAfterBreak="0">
    <w:nsid w:val="50355566"/>
    <w:multiLevelType w:val="hybridMultilevel"/>
    <w:tmpl w:val="12CA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9F570C"/>
    <w:multiLevelType w:val="hybridMultilevel"/>
    <w:tmpl w:val="F23A355A"/>
    <w:lvl w:ilvl="0" w:tplc="36581B5A">
      <w:start w:val="1"/>
      <w:numFmt w:val="decimal"/>
      <w:lvlText w:val="Task %1:"/>
      <w:lvlJc w:val="left"/>
      <w:pPr>
        <w:tabs>
          <w:tab w:val="num" w:pos="720"/>
        </w:tabs>
        <w:ind w:left="720" w:hanging="360"/>
      </w:pPr>
      <w:rPr>
        <w:rFonts w:ascii="Arial" w:hAnsi="Arial"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C334A77"/>
    <w:multiLevelType w:val="hybridMultilevel"/>
    <w:tmpl w:val="F0B28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CF3F90"/>
    <w:multiLevelType w:val="hybridMultilevel"/>
    <w:tmpl w:val="5EC28B4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4"/>
  </w:num>
  <w:num w:numId="4">
    <w:abstractNumId w:val="8"/>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8"/>
  </w:num>
  <w:num w:numId="6">
    <w:abstractNumId w:val="0"/>
  </w:num>
  <w:num w:numId="7">
    <w:abstractNumId w:val="2"/>
  </w:num>
  <w:num w:numId="8">
    <w:abstractNumId w:val="11"/>
  </w:num>
  <w:num w:numId="9">
    <w:abstractNumId w:val="13"/>
  </w:num>
  <w:num w:numId="10">
    <w:abstractNumId w:val="7"/>
  </w:num>
  <w:num w:numId="11">
    <w:abstractNumId w:val="16"/>
  </w:num>
  <w:num w:numId="12">
    <w:abstractNumId w:val="17"/>
  </w:num>
  <w:num w:numId="13">
    <w:abstractNumId w:val="12"/>
  </w:num>
  <w:num w:numId="14">
    <w:abstractNumId w:val="8"/>
  </w:num>
  <w:num w:numId="15">
    <w:abstractNumId w:val="9"/>
  </w:num>
  <w:num w:numId="16">
    <w:abstractNumId w:val="8"/>
  </w:num>
  <w:num w:numId="17">
    <w:abstractNumId w:val="3"/>
  </w:num>
  <w:num w:numId="18">
    <w:abstractNumId w:val="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num>
  <w:num w:numId="22">
    <w:abstractNumId w:val="18"/>
  </w:num>
  <w:num w:numId="23">
    <w:abstractNumId w:val="9"/>
  </w:num>
  <w:num w:numId="24">
    <w:abstractNumId w:val="6"/>
  </w:num>
  <w:num w:numId="25">
    <w:abstractNumId w:val="5"/>
  </w:num>
  <w:num w:numId="26">
    <w:abstractNumId w:val="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zQ3tzS1NDE3MTc1tjBQ0lEKTi0uzszPAykwrwUAFAUXGiwAAAA="/>
    <w:docVar w:name="__grammarly61__i" w:val="H4sIAAAAAAAEAKtWckksSQxILCpxzi/NK1GyMqwFAAEhoTITAAAA"/>
    <w:docVar w:name="__grammarly61_1" w:val="H4sIAAAAAAAEAKtWcslPLs1NzSvxTFGyUkpLNTROTks11rUwTzTXNTFPMdJNMk0z1jUyMzYzMUtJNjY1MFHSUQpOLS7OzM8DaTGqBQDytZMcQwAAAA=="/>
  </w:docVars>
  <w:rsids>
    <w:rsidRoot w:val="003A5D1D"/>
    <w:rsid w:val="00001BDF"/>
    <w:rsid w:val="0000380F"/>
    <w:rsid w:val="00003BCA"/>
    <w:rsid w:val="00004175"/>
    <w:rsid w:val="000059C9"/>
    <w:rsid w:val="00012C22"/>
    <w:rsid w:val="000160F7"/>
    <w:rsid w:val="00016D5B"/>
    <w:rsid w:val="00016F30"/>
    <w:rsid w:val="0002047C"/>
    <w:rsid w:val="00021B9A"/>
    <w:rsid w:val="000242D6"/>
    <w:rsid w:val="00024EE5"/>
    <w:rsid w:val="00025704"/>
    <w:rsid w:val="000365D5"/>
    <w:rsid w:val="00041AF6"/>
    <w:rsid w:val="00044E62"/>
    <w:rsid w:val="00050BA4"/>
    <w:rsid w:val="00050D10"/>
    <w:rsid w:val="00051738"/>
    <w:rsid w:val="00052548"/>
    <w:rsid w:val="00060696"/>
    <w:rsid w:val="000620A7"/>
    <w:rsid w:val="00067A67"/>
    <w:rsid w:val="000769CF"/>
    <w:rsid w:val="00077AA5"/>
    <w:rsid w:val="00080186"/>
    <w:rsid w:val="000815D8"/>
    <w:rsid w:val="00084C99"/>
    <w:rsid w:val="00085CC6"/>
    <w:rsid w:val="00090C07"/>
    <w:rsid w:val="00091273"/>
    <w:rsid w:val="0009147A"/>
    <w:rsid w:val="00091E8D"/>
    <w:rsid w:val="0009378D"/>
    <w:rsid w:val="00097163"/>
    <w:rsid w:val="000A22C8"/>
    <w:rsid w:val="000B2344"/>
    <w:rsid w:val="000B46C9"/>
    <w:rsid w:val="000B7DE5"/>
    <w:rsid w:val="000C2118"/>
    <w:rsid w:val="000C21E0"/>
    <w:rsid w:val="000C6E6E"/>
    <w:rsid w:val="000D55B4"/>
    <w:rsid w:val="000E65F0"/>
    <w:rsid w:val="000F072C"/>
    <w:rsid w:val="000F6743"/>
    <w:rsid w:val="001006C2"/>
    <w:rsid w:val="00101BE8"/>
    <w:rsid w:val="00107B2B"/>
    <w:rsid w:val="00112AC5"/>
    <w:rsid w:val="001133DD"/>
    <w:rsid w:val="00120469"/>
    <w:rsid w:val="00120CBE"/>
    <w:rsid w:val="00121BAE"/>
    <w:rsid w:val="00125EBA"/>
    <w:rsid w:val="001261C4"/>
    <w:rsid w:val="00127112"/>
    <w:rsid w:val="001314FB"/>
    <w:rsid w:val="001366EC"/>
    <w:rsid w:val="00136D07"/>
    <w:rsid w:val="00140D8E"/>
    <w:rsid w:val="001415DC"/>
    <w:rsid w:val="0014219C"/>
    <w:rsid w:val="001425ED"/>
    <w:rsid w:val="00143450"/>
    <w:rsid w:val="00144997"/>
    <w:rsid w:val="00150A67"/>
    <w:rsid w:val="001523C0"/>
    <w:rsid w:val="001535FE"/>
    <w:rsid w:val="00154E3A"/>
    <w:rsid w:val="00157902"/>
    <w:rsid w:val="00162EEA"/>
    <w:rsid w:val="00163164"/>
    <w:rsid w:val="00166253"/>
    <w:rsid w:val="001704B7"/>
    <w:rsid w:val="001710C0"/>
    <w:rsid w:val="00172AFB"/>
    <w:rsid w:val="00175F70"/>
    <w:rsid w:val="001772B8"/>
    <w:rsid w:val="001778DC"/>
    <w:rsid w:val="00180FBF"/>
    <w:rsid w:val="00182CF4"/>
    <w:rsid w:val="00186CE1"/>
    <w:rsid w:val="00191F00"/>
    <w:rsid w:val="00192F12"/>
    <w:rsid w:val="00193F14"/>
    <w:rsid w:val="00197614"/>
    <w:rsid w:val="00197AA7"/>
    <w:rsid w:val="001A0312"/>
    <w:rsid w:val="001A0588"/>
    <w:rsid w:val="001A15DA"/>
    <w:rsid w:val="001A2694"/>
    <w:rsid w:val="001A3CC7"/>
    <w:rsid w:val="001A6490"/>
    <w:rsid w:val="001A67A4"/>
    <w:rsid w:val="001A69AC"/>
    <w:rsid w:val="001B138A"/>
    <w:rsid w:val="001B67D8"/>
    <w:rsid w:val="001B6F95"/>
    <w:rsid w:val="001B7165"/>
    <w:rsid w:val="001C05A1"/>
    <w:rsid w:val="001C1D9E"/>
    <w:rsid w:val="001C5998"/>
    <w:rsid w:val="001C7C3B"/>
    <w:rsid w:val="001D0A5B"/>
    <w:rsid w:val="001D5B6F"/>
    <w:rsid w:val="001E0AB8"/>
    <w:rsid w:val="001E38E0"/>
    <w:rsid w:val="001E4E72"/>
    <w:rsid w:val="001E62B3"/>
    <w:rsid w:val="001E6B62"/>
    <w:rsid w:val="001F0171"/>
    <w:rsid w:val="001F0D77"/>
    <w:rsid w:val="001F3789"/>
    <w:rsid w:val="001F7BE9"/>
    <w:rsid w:val="001F7DD8"/>
    <w:rsid w:val="00201928"/>
    <w:rsid w:val="00203E26"/>
    <w:rsid w:val="0020449C"/>
    <w:rsid w:val="002113B8"/>
    <w:rsid w:val="00215665"/>
    <w:rsid w:val="002163BB"/>
    <w:rsid w:val="0021792C"/>
    <w:rsid w:val="002240AB"/>
    <w:rsid w:val="00225E37"/>
    <w:rsid w:val="00231D35"/>
    <w:rsid w:val="00231DCA"/>
    <w:rsid w:val="00242E3A"/>
    <w:rsid w:val="002506CF"/>
    <w:rsid w:val="0025107F"/>
    <w:rsid w:val="00260CD4"/>
    <w:rsid w:val="00263045"/>
    <w:rsid w:val="002639D8"/>
    <w:rsid w:val="002654DE"/>
    <w:rsid w:val="00265F77"/>
    <w:rsid w:val="00266C83"/>
    <w:rsid w:val="002676D9"/>
    <w:rsid w:val="002768DC"/>
    <w:rsid w:val="00276EF9"/>
    <w:rsid w:val="00294C8F"/>
    <w:rsid w:val="00297C32"/>
    <w:rsid w:val="002A346D"/>
    <w:rsid w:val="002A419B"/>
    <w:rsid w:val="002A6C56"/>
    <w:rsid w:val="002B6B25"/>
    <w:rsid w:val="002C090C"/>
    <w:rsid w:val="002C0C98"/>
    <w:rsid w:val="002C1243"/>
    <w:rsid w:val="002C1815"/>
    <w:rsid w:val="002C475E"/>
    <w:rsid w:val="002C6AD6"/>
    <w:rsid w:val="002D6C2A"/>
    <w:rsid w:val="002D7A86"/>
    <w:rsid w:val="002E0615"/>
    <w:rsid w:val="002E422E"/>
    <w:rsid w:val="002F45FF"/>
    <w:rsid w:val="002F6D17"/>
    <w:rsid w:val="00302887"/>
    <w:rsid w:val="00304A9B"/>
    <w:rsid w:val="003056EB"/>
    <w:rsid w:val="003071FF"/>
    <w:rsid w:val="00310652"/>
    <w:rsid w:val="0031371D"/>
    <w:rsid w:val="00313C25"/>
    <w:rsid w:val="0031789F"/>
    <w:rsid w:val="00320788"/>
    <w:rsid w:val="003233A3"/>
    <w:rsid w:val="0034455D"/>
    <w:rsid w:val="0034604B"/>
    <w:rsid w:val="00346D17"/>
    <w:rsid w:val="00347972"/>
    <w:rsid w:val="00351DBA"/>
    <w:rsid w:val="0035469B"/>
    <w:rsid w:val="003559CC"/>
    <w:rsid w:val="00356068"/>
    <w:rsid w:val="003569D7"/>
    <w:rsid w:val="00357F15"/>
    <w:rsid w:val="003608AC"/>
    <w:rsid w:val="00361586"/>
    <w:rsid w:val="00361CBA"/>
    <w:rsid w:val="00362973"/>
    <w:rsid w:val="00363A23"/>
    <w:rsid w:val="0036465A"/>
    <w:rsid w:val="003659DA"/>
    <w:rsid w:val="00371E62"/>
    <w:rsid w:val="00390C38"/>
    <w:rsid w:val="00392748"/>
    <w:rsid w:val="00392C65"/>
    <w:rsid w:val="00392ED5"/>
    <w:rsid w:val="003952FB"/>
    <w:rsid w:val="003A0D67"/>
    <w:rsid w:val="003A19DC"/>
    <w:rsid w:val="003A1B45"/>
    <w:rsid w:val="003A220C"/>
    <w:rsid w:val="003A2913"/>
    <w:rsid w:val="003A5D1D"/>
    <w:rsid w:val="003A6E97"/>
    <w:rsid w:val="003B46FC"/>
    <w:rsid w:val="003B5767"/>
    <w:rsid w:val="003B7605"/>
    <w:rsid w:val="003C08AA"/>
    <w:rsid w:val="003C23C8"/>
    <w:rsid w:val="003C2A7B"/>
    <w:rsid w:val="003C49EF"/>
    <w:rsid w:val="003C6BCA"/>
    <w:rsid w:val="003C7902"/>
    <w:rsid w:val="003D0BFF"/>
    <w:rsid w:val="003D576C"/>
    <w:rsid w:val="003D6EF1"/>
    <w:rsid w:val="003E5BE5"/>
    <w:rsid w:val="003F0E27"/>
    <w:rsid w:val="003F0EFC"/>
    <w:rsid w:val="003F18D1"/>
    <w:rsid w:val="003F20EC"/>
    <w:rsid w:val="003F25AC"/>
    <w:rsid w:val="003F4F0E"/>
    <w:rsid w:val="003F6096"/>
    <w:rsid w:val="003F6E06"/>
    <w:rsid w:val="00403C7A"/>
    <w:rsid w:val="004057A6"/>
    <w:rsid w:val="00406554"/>
    <w:rsid w:val="004131B0"/>
    <w:rsid w:val="004137F3"/>
    <w:rsid w:val="00416C42"/>
    <w:rsid w:val="00422476"/>
    <w:rsid w:val="0042385C"/>
    <w:rsid w:val="00427D77"/>
    <w:rsid w:val="00431654"/>
    <w:rsid w:val="00434926"/>
    <w:rsid w:val="00443ACE"/>
    <w:rsid w:val="00444217"/>
    <w:rsid w:val="004478F4"/>
    <w:rsid w:val="00450F7A"/>
    <w:rsid w:val="0045177A"/>
    <w:rsid w:val="00451C4F"/>
    <w:rsid w:val="00452C6D"/>
    <w:rsid w:val="00453089"/>
    <w:rsid w:val="00455E0B"/>
    <w:rsid w:val="00462B9F"/>
    <w:rsid w:val="004659EE"/>
    <w:rsid w:val="00473E34"/>
    <w:rsid w:val="00476BA9"/>
    <w:rsid w:val="00485C00"/>
    <w:rsid w:val="00487866"/>
    <w:rsid w:val="004936C2"/>
    <w:rsid w:val="0049379C"/>
    <w:rsid w:val="00494165"/>
    <w:rsid w:val="004A1CA0"/>
    <w:rsid w:val="004A22E9"/>
    <w:rsid w:val="004A4ACD"/>
    <w:rsid w:val="004A5BC5"/>
    <w:rsid w:val="004B023D"/>
    <w:rsid w:val="004C0909"/>
    <w:rsid w:val="004C3F97"/>
    <w:rsid w:val="004D01F2"/>
    <w:rsid w:val="004D3339"/>
    <w:rsid w:val="004D353F"/>
    <w:rsid w:val="004D36D7"/>
    <w:rsid w:val="004D682B"/>
    <w:rsid w:val="004E6152"/>
    <w:rsid w:val="004F344A"/>
    <w:rsid w:val="004F4D48"/>
    <w:rsid w:val="00504ED4"/>
    <w:rsid w:val="0050687B"/>
    <w:rsid w:val="00510639"/>
    <w:rsid w:val="00512CEB"/>
    <w:rsid w:val="00516142"/>
    <w:rsid w:val="00520027"/>
    <w:rsid w:val="0052093C"/>
    <w:rsid w:val="00521B31"/>
    <w:rsid w:val="00522469"/>
    <w:rsid w:val="0052400A"/>
    <w:rsid w:val="00525E7D"/>
    <w:rsid w:val="00536277"/>
    <w:rsid w:val="00536F43"/>
    <w:rsid w:val="0053764D"/>
    <w:rsid w:val="005424CB"/>
    <w:rsid w:val="00544315"/>
    <w:rsid w:val="005510BA"/>
    <w:rsid w:val="005538C8"/>
    <w:rsid w:val="00554B4E"/>
    <w:rsid w:val="00555732"/>
    <w:rsid w:val="00556C02"/>
    <w:rsid w:val="00561BB2"/>
    <w:rsid w:val="0056277D"/>
    <w:rsid w:val="00563249"/>
    <w:rsid w:val="00570A65"/>
    <w:rsid w:val="005762B1"/>
    <w:rsid w:val="00577EEF"/>
    <w:rsid w:val="00580456"/>
    <w:rsid w:val="00580E73"/>
    <w:rsid w:val="00586845"/>
    <w:rsid w:val="00593386"/>
    <w:rsid w:val="00596998"/>
    <w:rsid w:val="005A6E62"/>
    <w:rsid w:val="005B2FB3"/>
    <w:rsid w:val="005D2B29"/>
    <w:rsid w:val="005D354A"/>
    <w:rsid w:val="005D3E53"/>
    <w:rsid w:val="005D506C"/>
    <w:rsid w:val="005E3235"/>
    <w:rsid w:val="005E4176"/>
    <w:rsid w:val="005E4876"/>
    <w:rsid w:val="005E65B5"/>
    <w:rsid w:val="005F3AE9"/>
    <w:rsid w:val="005F4799"/>
    <w:rsid w:val="006007BB"/>
    <w:rsid w:val="00601DC0"/>
    <w:rsid w:val="006034CB"/>
    <w:rsid w:val="006131CE"/>
    <w:rsid w:val="0061336B"/>
    <w:rsid w:val="0061560A"/>
    <w:rsid w:val="00617D6E"/>
    <w:rsid w:val="00622D61"/>
    <w:rsid w:val="00624198"/>
    <w:rsid w:val="00636C28"/>
    <w:rsid w:val="00636C2E"/>
    <w:rsid w:val="0063743D"/>
    <w:rsid w:val="006428E5"/>
    <w:rsid w:val="0064331A"/>
    <w:rsid w:val="00644958"/>
    <w:rsid w:val="0064675E"/>
    <w:rsid w:val="00647DB5"/>
    <w:rsid w:val="006641D3"/>
    <w:rsid w:val="00671A40"/>
    <w:rsid w:val="00672919"/>
    <w:rsid w:val="00686587"/>
    <w:rsid w:val="006904C2"/>
    <w:rsid w:val="006904CF"/>
    <w:rsid w:val="0069443B"/>
    <w:rsid w:val="00695EE2"/>
    <w:rsid w:val="0069660B"/>
    <w:rsid w:val="006A0938"/>
    <w:rsid w:val="006A1B33"/>
    <w:rsid w:val="006A3FD4"/>
    <w:rsid w:val="006A48F1"/>
    <w:rsid w:val="006A71A3"/>
    <w:rsid w:val="006B03F2"/>
    <w:rsid w:val="006B14C1"/>
    <w:rsid w:val="006B1639"/>
    <w:rsid w:val="006B4DF2"/>
    <w:rsid w:val="006B5CA7"/>
    <w:rsid w:val="006B5E89"/>
    <w:rsid w:val="006B7EF7"/>
    <w:rsid w:val="006C19B2"/>
    <w:rsid w:val="006C2E43"/>
    <w:rsid w:val="006C30A0"/>
    <w:rsid w:val="006C35FF"/>
    <w:rsid w:val="006C57F2"/>
    <w:rsid w:val="006C5949"/>
    <w:rsid w:val="006C6832"/>
    <w:rsid w:val="006C7038"/>
    <w:rsid w:val="006D1370"/>
    <w:rsid w:val="006D222A"/>
    <w:rsid w:val="006D2C28"/>
    <w:rsid w:val="006D3FC1"/>
    <w:rsid w:val="006D7590"/>
    <w:rsid w:val="006E372B"/>
    <w:rsid w:val="006E373F"/>
    <w:rsid w:val="006E5FE9"/>
    <w:rsid w:val="006E6581"/>
    <w:rsid w:val="006E71DF"/>
    <w:rsid w:val="006F056D"/>
    <w:rsid w:val="006F1419"/>
    <w:rsid w:val="006F1CC4"/>
    <w:rsid w:val="006F2A86"/>
    <w:rsid w:val="006F3163"/>
    <w:rsid w:val="0070332B"/>
    <w:rsid w:val="00705FEC"/>
    <w:rsid w:val="007070DA"/>
    <w:rsid w:val="0071147A"/>
    <w:rsid w:val="0071185D"/>
    <w:rsid w:val="00721E01"/>
    <w:rsid w:val="007222AD"/>
    <w:rsid w:val="007267CF"/>
    <w:rsid w:val="00731F3F"/>
    <w:rsid w:val="00733BAB"/>
    <w:rsid w:val="0073569B"/>
    <w:rsid w:val="007363C4"/>
    <w:rsid w:val="007436BF"/>
    <w:rsid w:val="007443E9"/>
    <w:rsid w:val="00745DCE"/>
    <w:rsid w:val="00753D89"/>
    <w:rsid w:val="00753DDA"/>
    <w:rsid w:val="007553D8"/>
    <w:rsid w:val="00755C9B"/>
    <w:rsid w:val="00760FE4"/>
    <w:rsid w:val="007636C2"/>
    <w:rsid w:val="00763D8B"/>
    <w:rsid w:val="007657F6"/>
    <w:rsid w:val="00765E47"/>
    <w:rsid w:val="0077125A"/>
    <w:rsid w:val="007751CA"/>
    <w:rsid w:val="0078405B"/>
    <w:rsid w:val="00786F58"/>
    <w:rsid w:val="00787CC1"/>
    <w:rsid w:val="00792F4E"/>
    <w:rsid w:val="0079398D"/>
    <w:rsid w:val="0079637E"/>
    <w:rsid w:val="00796C25"/>
    <w:rsid w:val="007A287C"/>
    <w:rsid w:val="007A3B2A"/>
    <w:rsid w:val="007A3DF3"/>
    <w:rsid w:val="007B02B3"/>
    <w:rsid w:val="007B0C9D"/>
    <w:rsid w:val="007B5522"/>
    <w:rsid w:val="007C0EE0"/>
    <w:rsid w:val="007C1B71"/>
    <w:rsid w:val="007C2FBB"/>
    <w:rsid w:val="007C7164"/>
    <w:rsid w:val="007D1984"/>
    <w:rsid w:val="007D2AFE"/>
    <w:rsid w:val="007E2516"/>
    <w:rsid w:val="007E3264"/>
    <w:rsid w:val="007E3FEA"/>
    <w:rsid w:val="007F0A0B"/>
    <w:rsid w:val="007F1606"/>
    <w:rsid w:val="007F3A60"/>
    <w:rsid w:val="007F3D0B"/>
    <w:rsid w:val="007F7C94"/>
    <w:rsid w:val="00802FFA"/>
    <w:rsid w:val="00810E4B"/>
    <w:rsid w:val="00814BAA"/>
    <w:rsid w:val="00824295"/>
    <w:rsid w:val="008256B1"/>
    <w:rsid w:val="00827A65"/>
    <w:rsid w:val="00830473"/>
    <w:rsid w:val="008313F3"/>
    <w:rsid w:val="00836320"/>
    <w:rsid w:val="00837922"/>
    <w:rsid w:val="008402F2"/>
    <w:rsid w:val="008405BB"/>
    <w:rsid w:val="00846494"/>
    <w:rsid w:val="00847B20"/>
    <w:rsid w:val="008509D3"/>
    <w:rsid w:val="00851F79"/>
    <w:rsid w:val="00853418"/>
    <w:rsid w:val="008557D2"/>
    <w:rsid w:val="00857CF6"/>
    <w:rsid w:val="0086006F"/>
    <w:rsid w:val="008610ED"/>
    <w:rsid w:val="00861902"/>
    <w:rsid w:val="00861C6A"/>
    <w:rsid w:val="00865199"/>
    <w:rsid w:val="00865DAA"/>
    <w:rsid w:val="00867EAF"/>
    <w:rsid w:val="00870763"/>
    <w:rsid w:val="008713EA"/>
    <w:rsid w:val="00873C6B"/>
    <w:rsid w:val="0088426A"/>
    <w:rsid w:val="008852BA"/>
    <w:rsid w:val="00887C70"/>
    <w:rsid w:val="00890108"/>
    <w:rsid w:val="00890FED"/>
    <w:rsid w:val="00893877"/>
    <w:rsid w:val="0089532C"/>
    <w:rsid w:val="00896165"/>
    <w:rsid w:val="00896681"/>
    <w:rsid w:val="0089700E"/>
    <w:rsid w:val="008A2520"/>
    <w:rsid w:val="008A2749"/>
    <w:rsid w:val="008A3A90"/>
    <w:rsid w:val="008A68C3"/>
    <w:rsid w:val="008B01FB"/>
    <w:rsid w:val="008B06D4"/>
    <w:rsid w:val="008B4F20"/>
    <w:rsid w:val="008B7FFD"/>
    <w:rsid w:val="008C2541"/>
    <w:rsid w:val="008C2920"/>
    <w:rsid w:val="008C4307"/>
    <w:rsid w:val="008D169C"/>
    <w:rsid w:val="008D23DF"/>
    <w:rsid w:val="008D73BF"/>
    <w:rsid w:val="008D7F09"/>
    <w:rsid w:val="008E5B64"/>
    <w:rsid w:val="008E7DAA"/>
    <w:rsid w:val="008F0094"/>
    <w:rsid w:val="008F03EF"/>
    <w:rsid w:val="008F340F"/>
    <w:rsid w:val="00903523"/>
    <w:rsid w:val="00906281"/>
    <w:rsid w:val="0090659A"/>
    <w:rsid w:val="00911080"/>
    <w:rsid w:val="0091350B"/>
    <w:rsid w:val="0091564F"/>
    <w:rsid w:val="00915986"/>
    <w:rsid w:val="00917624"/>
    <w:rsid w:val="00926CB2"/>
    <w:rsid w:val="00930386"/>
    <w:rsid w:val="009309F5"/>
    <w:rsid w:val="00933237"/>
    <w:rsid w:val="00933F28"/>
    <w:rsid w:val="009438E7"/>
    <w:rsid w:val="009476C0"/>
    <w:rsid w:val="0095264D"/>
    <w:rsid w:val="00963E34"/>
    <w:rsid w:val="00964DFA"/>
    <w:rsid w:val="009712DE"/>
    <w:rsid w:val="0097293F"/>
    <w:rsid w:val="009766AB"/>
    <w:rsid w:val="0098155C"/>
    <w:rsid w:val="00983B77"/>
    <w:rsid w:val="00996053"/>
    <w:rsid w:val="009A0B2F"/>
    <w:rsid w:val="009A1CF4"/>
    <w:rsid w:val="009A37D7"/>
    <w:rsid w:val="009A4E17"/>
    <w:rsid w:val="009A6955"/>
    <w:rsid w:val="009B341C"/>
    <w:rsid w:val="009B5747"/>
    <w:rsid w:val="009B7E69"/>
    <w:rsid w:val="009D2C27"/>
    <w:rsid w:val="009E2309"/>
    <w:rsid w:val="009E42B9"/>
    <w:rsid w:val="009E4E17"/>
    <w:rsid w:val="009F35F7"/>
    <w:rsid w:val="009F4139"/>
    <w:rsid w:val="009F4C2E"/>
    <w:rsid w:val="00A014A3"/>
    <w:rsid w:val="00A027CC"/>
    <w:rsid w:val="00A02CBB"/>
    <w:rsid w:val="00A0412D"/>
    <w:rsid w:val="00A21211"/>
    <w:rsid w:val="00A30F8A"/>
    <w:rsid w:val="00A34E7F"/>
    <w:rsid w:val="00A46F0A"/>
    <w:rsid w:val="00A46F25"/>
    <w:rsid w:val="00A47941"/>
    <w:rsid w:val="00A47CC2"/>
    <w:rsid w:val="00A502BA"/>
    <w:rsid w:val="00A530A4"/>
    <w:rsid w:val="00A54B08"/>
    <w:rsid w:val="00A60146"/>
    <w:rsid w:val="00A601A9"/>
    <w:rsid w:val="00A622C4"/>
    <w:rsid w:val="00A6283D"/>
    <w:rsid w:val="00A676FF"/>
    <w:rsid w:val="00A71D29"/>
    <w:rsid w:val="00A7362F"/>
    <w:rsid w:val="00A73EBA"/>
    <w:rsid w:val="00A74BF1"/>
    <w:rsid w:val="00A754B4"/>
    <w:rsid w:val="00A80090"/>
    <w:rsid w:val="00A807C1"/>
    <w:rsid w:val="00A82658"/>
    <w:rsid w:val="00A83374"/>
    <w:rsid w:val="00A91458"/>
    <w:rsid w:val="00A932A3"/>
    <w:rsid w:val="00A96172"/>
    <w:rsid w:val="00A97C5F"/>
    <w:rsid w:val="00AB0D6A"/>
    <w:rsid w:val="00AB2B91"/>
    <w:rsid w:val="00AB3D30"/>
    <w:rsid w:val="00AB43B3"/>
    <w:rsid w:val="00AB49B9"/>
    <w:rsid w:val="00AB4E7B"/>
    <w:rsid w:val="00AB501D"/>
    <w:rsid w:val="00AB758A"/>
    <w:rsid w:val="00AC027E"/>
    <w:rsid w:val="00AC1E7E"/>
    <w:rsid w:val="00AC2BCA"/>
    <w:rsid w:val="00AC507D"/>
    <w:rsid w:val="00AC66E4"/>
    <w:rsid w:val="00AC7B4D"/>
    <w:rsid w:val="00AD04F2"/>
    <w:rsid w:val="00AD2644"/>
    <w:rsid w:val="00AD4578"/>
    <w:rsid w:val="00AD68E9"/>
    <w:rsid w:val="00AE1449"/>
    <w:rsid w:val="00AE411F"/>
    <w:rsid w:val="00AE56C0"/>
    <w:rsid w:val="00B00914"/>
    <w:rsid w:val="00B02A8E"/>
    <w:rsid w:val="00B052EE"/>
    <w:rsid w:val="00B055F8"/>
    <w:rsid w:val="00B1081F"/>
    <w:rsid w:val="00B221DD"/>
    <w:rsid w:val="00B2496B"/>
    <w:rsid w:val="00B25C49"/>
    <w:rsid w:val="00B27499"/>
    <w:rsid w:val="00B3010D"/>
    <w:rsid w:val="00B33660"/>
    <w:rsid w:val="00B35151"/>
    <w:rsid w:val="00B433F2"/>
    <w:rsid w:val="00B458E8"/>
    <w:rsid w:val="00B5397B"/>
    <w:rsid w:val="00B53EE9"/>
    <w:rsid w:val="00B6183E"/>
    <w:rsid w:val="00B62809"/>
    <w:rsid w:val="00B7234D"/>
    <w:rsid w:val="00B7675A"/>
    <w:rsid w:val="00B81898"/>
    <w:rsid w:val="00B82DED"/>
    <w:rsid w:val="00B8503E"/>
    <w:rsid w:val="00B8606B"/>
    <w:rsid w:val="00B878E7"/>
    <w:rsid w:val="00B879CC"/>
    <w:rsid w:val="00B87AA2"/>
    <w:rsid w:val="00B96BF3"/>
    <w:rsid w:val="00B97278"/>
    <w:rsid w:val="00B97943"/>
    <w:rsid w:val="00BA1D0B"/>
    <w:rsid w:val="00BA6972"/>
    <w:rsid w:val="00BB1602"/>
    <w:rsid w:val="00BB1E0D"/>
    <w:rsid w:val="00BB26C8"/>
    <w:rsid w:val="00BB4D9B"/>
    <w:rsid w:val="00BB73FF"/>
    <w:rsid w:val="00BB7688"/>
    <w:rsid w:val="00BC03B5"/>
    <w:rsid w:val="00BC7423"/>
    <w:rsid w:val="00BC7CAC"/>
    <w:rsid w:val="00BD5F69"/>
    <w:rsid w:val="00BD6D76"/>
    <w:rsid w:val="00BE56B3"/>
    <w:rsid w:val="00BE676D"/>
    <w:rsid w:val="00BF04E8"/>
    <w:rsid w:val="00BF16BF"/>
    <w:rsid w:val="00BF1AA7"/>
    <w:rsid w:val="00BF2137"/>
    <w:rsid w:val="00BF4D1F"/>
    <w:rsid w:val="00BF76BE"/>
    <w:rsid w:val="00BF76DD"/>
    <w:rsid w:val="00C02A73"/>
    <w:rsid w:val="00C063D2"/>
    <w:rsid w:val="00C07FD9"/>
    <w:rsid w:val="00C102FE"/>
    <w:rsid w:val="00C10955"/>
    <w:rsid w:val="00C11C4D"/>
    <w:rsid w:val="00C17060"/>
    <w:rsid w:val="00C1712C"/>
    <w:rsid w:val="00C23E16"/>
    <w:rsid w:val="00C27E37"/>
    <w:rsid w:val="00C32713"/>
    <w:rsid w:val="00C32A1F"/>
    <w:rsid w:val="00C351B8"/>
    <w:rsid w:val="00C35C08"/>
    <w:rsid w:val="00C410D9"/>
    <w:rsid w:val="00C44DB7"/>
    <w:rsid w:val="00C4510A"/>
    <w:rsid w:val="00C47F2E"/>
    <w:rsid w:val="00C50140"/>
    <w:rsid w:val="00C52BA6"/>
    <w:rsid w:val="00C57A1A"/>
    <w:rsid w:val="00C60BBD"/>
    <w:rsid w:val="00C6258F"/>
    <w:rsid w:val="00C62C41"/>
    <w:rsid w:val="00C62EFE"/>
    <w:rsid w:val="00C63DF6"/>
    <w:rsid w:val="00C63E58"/>
    <w:rsid w:val="00C6495E"/>
    <w:rsid w:val="00C670EE"/>
    <w:rsid w:val="00C67E3B"/>
    <w:rsid w:val="00C73E03"/>
    <w:rsid w:val="00C8718B"/>
    <w:rsid w:val="00C872E4"/>
    <w:rsid w:val="00C90311"/>
    <w:rsid w:val="00C91C26"/>
    <w:rsid w:val="00CA648A"/>
    <w:rsid w:val="00CA73D5"/>
    <w:rsid w:val="00CB2B23"/>
    <w:rsid w:val="00CB5068"/>
    <w:rsid w:val="00CC1C87"/>
    <w:rsid w:val="00CC3000"/>
    <w:rsid w:val="00CC340C"/>
    <w:rsid w:val="00CC4859"/>
    <w:rsid w:val="00CC6BB6"/>
    <w:rsid w:val="00CC6D8C"/>
    <w:rsid w:val="00CC7A35"/>
    <w:rsid w:val="00CD072A"/>
    <w:rsid w:val="00CD0C12"/>
    <w:rsid w:val="00CD686E"/>
    <w:rsid w:val="00CD7F73"/>
    <w:rsid w:val="00CE26C5"/>
    <w:rsid w:val="00CE36AF"/>
    <w:rsid w:val="00CE47F3"/>
    <w:rsid w:val="00CE54DD"/>
    <w:rsid w:val="00CE6096"/>
    <w:rsid w:val="00CF0DA5"/>
    <w:rsid w:val="00CF5D31"/>
    <w:rsid w:val="00CF5F3B"/>
    <w:rsid w:val="00CF791A"/>
    <w:rsid w:val="00D00513"/>
    <w:rsid w:val="00D00D7D"/>
    <w:rsid w:val="00D010C0"/>
    <w:rsid w:val="00D014EA"/>
    <w:rsid w:val="00D03080"/>
    <w:rsid w:val="00D139C8"/>
    <w:rsid w:val="00D141AC"/>
    <w:rsid w:val="00D17F81"/>
    <w:rsid w:val="00D23503"/>
    <w:rsid w:val="00D2758C"/>
    <w:rsid w:val="00D275CA"/>
    <w:rsid w:val="00D2789B"/>
    <w:rsid w:val="00D345AB"/>
    <w:rsid w:val="00D40415"/>
    <w:rsid w:val="00D41566"/>
    <w:rsid w:val="00D458EC"/>
    <w:rsid w:val="00D501B0"/>
    <w:rsid w:val="00D52582"/>
    <w:rsid w:val="00D56A0E"/>
    <w:rsid w:val="00D57AD3"/>
    <w:rsid w:val="00D62F25"/>
    <w:rsid w:val="00D635FE"/>
    <w:rsid w:val="00D66A7B"/>
    <w:rsid w:val="00D729DE"/>
    <w:rsid w:val="00D72EF4"/>
    <w:rsid w:val="00D75B6A"/>
    <w:rsid w:val="00D81FCE"/>
    <w:rsid w:val="00D84BDA"/>
    <w:rsid w:val="00D866B7"/>
    <w:rsid w:val="00D86D9E"/>
    <w:rsid w:val="00D87013"/>
    <w:rsid w:val="00D876A8"/>
    <w:rsid w:val="00D87F26"/>
    <w:rsid w:val="00D9131C"/>
    <w:rsid w:val="00D913F0"/>
    <w:rsid w:val="00D93063"/>
    <w:rsid w:val="00D933B0"/>
    <w:rsid w:val="00D951FC"/>
    <w:rsid w:val="00D977E8"/>
    <w:rsid w:val="00D97B16"/>
    <w:rsid w:val="00DB144E"/>
    <w:rsid w:val="00DB1C89"/>
    <w:rsid w:val="00DB3763"/>
    <w:rsid w:val="00DB4029"/>
    <w:rsid w:val="00DB5F4D"/>
    <w:rsid w:val="00DB66F2"/>
    <w:rsid w:val="00DB6DA5"/>
    <w:rsid w:val="00DC076B"/>
    <w:rsid w:val="00DC186F"/>
    <w:rsid w:val="00DC252F"/>
    <w:rsid w:val="00DC6050"/>
    <w:rsid w:val="00DD43EA"/>
    <w:rsid w:val="00DD457E"/>
    <w:rsid w:val="00DE46F0"/>
    <w:rsid w:val="00DE5083"/>
    <w:rsid w:val="00DE6F44"/>
    <w:rsid w:val="00DE75C1"/>
    <w:rsid w:val="00DF1B58"/>
    <w:rsid w:val="00E009DA"/>
    <w:rsid w:val="00E037D9"/>
    <w:rsid w:val="00E04927"/>
    <w:rsid w:val="00E04CDB"/>
    <w:rsid w:val="00E05846"/>
    <w:rsid w:val="00E11A48"/>
    <w:rsid w:val="00E130EB"/>
    <w:rsid w:val="00E1367E"/>
    <w:rsid w:val="00E162CD"/>
    <w:rsid w:val="00E17FA5"/>
    <w:rsid w:val="00E21BFE"/>
    <w:rsid w:val="00E26930"/>
    <w:rsid w:val="00E27257"/>
    <w:rsid w:val="00E27F4F"/>
    <w:rsid w:val="00E376CA"/>
    <w:rsid w:val="00E40037"/>
    <w:rsid w:val="00E449D0"/>
    <w:rsid w:val="00E44A34"/>
    <w:rsid w:val="00E4506A"/>
    <w:rsid w:val="00E5298A"/>
    <w:rsid w:val="00E53F99"/>
    <w:rsid w:val="00E56510"/>
    <w:rsid w:val="00E62EA8"/>
    <w:rsid w:val="00E6405A"/>
    <w:rsid w:val="00E67A6E"/>
    <w:rsid w:val="00E71B43"/>
    <w:rsid w:val="00E81612"/>
    <w:rsid w:val="00E83CB1"/>
    <w:rsid w:val="00E87D18"/>
    <w:rsid w:val="00E87D62"/>
    <w:rsid w:val="00E90B8B"/>
    <w:rsid w:val="00E94E97"/>
    <w:rsid w:val="00E97333"/>
    <w:rsid w:val="00E974BA"/>
    <w:rsid w:val="00EA486E"/>
    <w:rsid w:val="00EA4FA3"/>
    <w:rsid w:val="00EA6BD9"/>
    <w:rsid w:val="00EB001B"/>
    <w:rsid w:val="00EB3082"/>
    <w:rsid w:val="00EB56A3"/>
    <w:rsid w:val="00EB6C33"/>
    <w:rsid w:val="00EC778C"/>
    <w:rsid w:val="00ED6019"/>
    <w:rsid w:val="00ED7830"/>
    <w:rsid w:val="00EE3909"/>
    <w:rsid w:val="00EF4205"/>
    <w:rsid w:val="00EF5939"/>
    <w:rsid w:val="00EF6CC7"/>
    <w:rsid w:val="00EF730D"/>
    <w:rsid w:val="00F01714"/>
    <w:rsid w:val="00F0258F"/>
    <w:rsid w:val="00F02D06"/>
    <w:rsid w:val="00F037CD"/>
    <w:rsid w:val="00F056E5"/>
    <w:rsid w:val="00F06A4B"/>
    <w:rsid w:val="00F06FDD"/>
    <w:rsid w:val="00F10819"/>
    <w:rsid w:val="00F1085E"/>
    <w:rsid w:val="00F11219"/>
    <w:rsid w:val="00F13D16"/>
    <w:rsid w:val="00F16F35"/>
    <w:rsid w:val="00F17559"/>
    <w:rsid w:val="00F2229D"/>
    <w:rsid w:val="00F25ABB"/>
    <w:rsid w:val="00F27963"/>
    <w:rsid w:val="00F30103"/>
    <w:rsid w:val="00F30446"/>
    <w:rsid w:val="00F4135D"/>
    <w:rsid w:val="00F41F1B"/>
    <w:rsid w:val="00F46BD9"/>
    <w:rsid w:val="00F60BE0"/>
    <w:rsid w:val="00F6280E"/>
    <w:rsid w:val="00F63BFF"/>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C6862"/>
    <w:rsid w:val="00FD33AB"/>
    <w:rsid w:val="00FD4724"/>
    <w:rsid w:val="00FD4A68"/>
    <w:rsid w:val="00FD68ED"/>
    <w:rsid w:val="00FD6E32"/>
    <w:rsid w:val="00FD7760"/>
    <w:rsid w:val="00FE2824"/>
    <w:rsid w:val="00FE2EE7"/>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050D1"/>
  <w15:docId w15:val="{5B5646B9-A297-4CD3-AB69-442EDDC1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CC340C"/>
    <w:pPr>
      <w:spacing w:before="60" w:after="60" w:line="276" w:lineRule="auto"/>
    </w:pPr>
    <w:rPr>
      <w:sz w:val="22"/>
      <w:szCs w:val="22"/>
    </w:rPr>
  </w:style>
  <w:style w:type="paragraph" w:styleId="Heading1">
    <w:name w:val="heading 1"/>
    <w:basedOn w:val="Normal"/>
    <w:next w:val="Normal"/>
    <w:link w:val="Heading1Char"/>
    <w:autoRedefine/>
    <w:uiPriority w:val="9"/>
    <w:unhideWhenUsed/>
    <w:qFormat/>
    <w:rsid w:val="001778DC"/>
    <w:pPr>
      <w:keepNext/>
      <w:keepLines/>
      <w:numPr>
        <w:numId w:val="15"/>
      </w:numPr>
      <w:spacing w:before="240" w:after="12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qFormat/>
    <w:rsid w:val="00297C32"/>
    <w:pPr>
      <w:keepNext/>
      <w:numPr>
        <w:ilvl w:val="1"/>
        <w:numId w:val="15"/>
      </w:numPr>
      <w:spacing w:before="240" w:after="120" w:line="240" w:lineRule="auto"/>
      <w:jc w:val="center"/>
      <w:outlineLvl w:val="1"/>
    </w:pPr>
    <w:rPr>
      <w:rFonts w:eastAsia="Times New Roman" w:cs="Arial"/>
      <w:b/>
      <w:bCs/>
      <w:sz w:val="28"/>
      <w:szCs w:val="26"/>
    </w:rPr>
  </w:style>
  <w:style w:type="paragraph" w:styleId="Heading3">
    <w:name w:val="heading 3"/>
    <w:basedOn w:val="Normal"/>
    <w:next w:val="Normal"/>
    <w:link w:val="Heading3Char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778DC"/>
    <w:rPr>
      <w:rFonts w:ascii="Cambria" w:eastAsia="Times New Roman" w:hAnsi="Cambria"/>
      <w:b/>
      <w:bCs/>
      <w:color w:val="365F91"/>
      <w:sz w:val="28"/>
      <w:szCs w:val="28"/>
    </w:rPr>
  </w:style>
  <w:style w:type="character" w:customStyle="1" w:styleId="Heading2Char">
    <w:name w:val="Heading 2 Char"/>
    <w:link w:val="Heading2"/>
    <w:uiPriority w:val="9"/>
    <w:rsid w:val="00297C32"/>
    <w:rPr>
      <w:rFonts w:eastAsia="Times New Roman" w:cs="Arial"/>
      <w:b/>
      <w:bCs/>
      <w:sz w:val="28"/>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C340C"/>
    <w:pPr>
      <w:numPr>
        <w:ilvl w:val="2"/>
        <w:numId w:val="5"/>
      </w:numPr>
      <w:spacing w:after="120"/>
    </w:pPr>
    <w:rPr>
      <w:sz w:val="22"/>
    </w:rPr>
  </w:style>
  <w:style w:type="paragraph" w:styleId="Header">
    <w:name w:val="header"/>
    <w:basedOn w:val="Normal"/>
    <w:link w:val="HeaderChar"/>
    <w:uiPriority w:val="99"/>
    <w:unhideWhenUsed/>
    <w:rsid w:val="008402F2"/>
    <w:pPr>
      <w:tabs>
        <w:tab w:val="center" w:pos="4680"/>
        <w:tab w:val="right" w:pos="9360"/>
      </w:tabs>
    </w:pPr>
  </w:style>
  <w:style w:type="character" w:customStyle="1" w:styleId="HeaderChar">
    <w:name w:val="Header Char"/>
    <w:basedOn w:val="DefaultParagraphFont"/>
    <w:link w:val="Header"/>
    <w:uiPriority w:val="99"/>
    <w:rsid w:val="008402F2"/>
    <w:rPr>
      <w:sz w:val="22"/>
      <w:szCs w:val="22"/>
    </w:rPr>
  </w:style>
  <w:style w:type="paragraph" w:styleId="Footer">
    <w:name w:val="footer"/>
    <w:basedOn w:val="Normal"/>
    <w:link w:val="FooterChar"/>
    <w:autoRedefine/>
    <w:uiPriority w:val="99"/>
    <w:unhideWhenUsed/>
    <w:rsid w:val="006E373F"/>
    <w:pPr>
      <w:tabs>
        <w:tab w:val="right" w:pos="10080"/>
      </w:tabs>
      <w:spacing w:after="0" w:line="240" w:lineRule="auto"/>
    </w:pPr>
    <w:rPr>
      <w:rFonts w:ascii="Times New Roman" w:hAnsi="Times New Roman"/>
      <w:i/>
      <w:sz w:val="20"/>
      <w:szCs w:val="16"/>
    </w:rPr>
  </w:style>
  <w:style w:type="character" w:customStyle="1" w:styleId="FooterChar">
    <w:name w:val="Footer Char"/>
    <w:link w:val="Footer"/>
    <w:uiPriority w:val="99"/>
    <w:rsid w:val="006E373F"/>
    <w:rPr>
      <w:rFonts w:ascii="Times New Roman" w:hAnsi="Times New Roman"/>
      <w:i/>
      <w:szCs w:val="16"/>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C50140"/>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Heading1"/>
    <w:next w:val="BodyTextL25"/>
    <w:qFormat/>
    <w:rsid w:val="00CC340C"/>
    <w:pPr>
      <w:numPr>
        <w:numId w:val="5"/>
      </w:numPr>
    </w:pPr>
    <w:rPr>
      <w:rFonts w:ascii="Arial" w:hAnsi="Arial"/>
      <w:color w:val="auto"/>
    </w:rPr>
  </w:style>
  <w:style w:type="paragraph" w:customStyle="1" w:styleId="SubStepAlpha">
    <w:name w:val="SubStep Alpha"/>
    <w:basedOn w:val="Normal"/>
    <w:qFormat/>
    <w:rsid w:val="00CC340C"/>
    <w:pPr>
      <w:numPr>
        <w:ilvl w:val="3"/>
        <w:numId w:val="5"/>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CC340C"/>
    <w:pPr>
      <w:numPr>
        <w:numId w:val="5"/>
      </w:numPr>
    </w:pPr>
  </w:style>
  <w:style w:type="paragraph" w:customStyle="1" w:styleId="CMDOutput">
    <w:name w:val="CMD Output"/>
    <w:basedOn w:val="CMD"/>
    <w:link w:val="CMDOutputChar"/>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Heading2"/>
    <w:next w:val="BodyTextL25"/>
    <w:rsid w:val="00CC340C"/>
    <w:pPr>
      <w:numPr>
        <w:numId w:val="5"/>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paragraph" w:styleId="Revision">
    <w:name w:val="Revision"/>
    <w:hidden/>
    <w:uiPriority w:val="99"/>
    <w:semiHidden/>
    <w:rsid w:val="00D866B7"/>
    <w:rPr>
      <w:sz w:val="22"/>
      <w:szCs w:val="22"/>
    </w:rPr>
  </w:style>
  <w:style w:type="paragraph" w:customStyle="1" w:styleId="Default">
    <w:name w:val="Default"/>
    <w:rsid w:val="00A932A3"/>
    <w:pPr>
      <w:autoSpaceDE w:val="0"/>
      <w:autoSpaceDN w:val="0"/>
      <w:adjustRightInd w:val="0"/>
    </w:pPr>
    <w:rPr>
      <w:rFonts w:eastAsiaTheme="minorHAnsi" w:cs="Arial"/>
      <w:color w:val="000000"/>
      <w:sz w:val="24"/>
      <w:szCs w:val="24"/>
    </w:rPr>
  </w:style>
  <w:style w:type="paragraph" w:customStyle="1" w:styleId="AnswerLineL25">
    <w:name w:val="Answer Line L25"/>
    <w:basedOn w:val="BodyTextL25"/>
    <w:next w:val="BodyTextL25"/>
    <w:qFormat/>
    <w:rsid w:val="001778DC"/>
    <w:pPr>
      <w:spacing w:after="360"/>
    </w:pPr>
    <w:rPr>
      <w:b/>
      <w:i/>
      <w:color w:val="FFFFFF" w:themeColor="background1"/>
    </w:rPr>
  </w:style>
  <w:style w:type="paragraph" w:customStyle="1" w:styleId="AnswerLineL50">
    <w:name w:val="Answer Line L50"/>
    <w:basedOn w:val="AnswerLineL25"/>
    <w:next w:val="BodyTextL50"/>
    <w:qFormat/>
    <w:rsid w:val="001778DC"/>
    <w:pPr>
      <w:ind w:left="720"/>
    </w:pPr>
  </w:style>
  <w:style w:type="paragraph" w:customStyle="1" w:styleId="ConfigWindow">
    <w:name w:val="Config Window"/>
    <w:basedOn w:val="BodyText"/>
    <w:next w:val="BodyTextL25"/>
    <w:qFormat/>
    <w:rsid w:val="001778DC"/>
    <w:pPr>
      <w:spacing w:after="0"/>
    </w:pPr>
    <w:rPr>
      <w:i/>
      <w:color w:val="FFFFFF" w:themeColor="background1"/>
      <w:sz w:val="6"/>
    </w:rPr>
  </w:style>
  <w:style w:type="numbering" w:customStyle="1" w:styleId="LabList">
    <w:name w:val="Lab List"/>
    <w:basedOn w:val="NoList"/>
    <w:uiPriority w:val="99"/>
    <w:rsid w:val="001778DC"/>
    <w:pPr>
      <w:numPr>
        <w:numId w:val="15"/>
      </w:numPr>
    </w:pPr>
  </w:style>
  <w:style w:type="character" w:customStyle="1" w:styleId="BodyTextL25Char">
    <w:name w:val="Body Text L25 Char"/>
    <w:basedOn w:val="DefaultParagraphFont"/>
    <w:link w:val="BodyTextL25"/>
    <w:rsid w:val="00297C32"/>
    <w:rPr>
      <w:szCs w:val="22"/>
    </w:rPr>
  </w:style>
  <w:style w:type="character" w:customStyle="1" w:styleId="CMDOutputChar">
    <w:name w:val="CMD Output Char"/>
    <w:basedOn w:val="BodyTextL25Char"/>
    <w:link w:val="CMDOutput"/>
    <w:rsid w:val="00297C32"/>
    <w:rPr>
      <w:rFonts w:ascii="Courier New" w:hAnsi="Courier New"/>
      <w:sz w:val="18"/>
      <w:szCs w:val="22"/>
    </w:rPr>
  </w:style>
  <w:style w:type="paragraph" w:styleId="ListParagraph">
    <w:name w:val="List Paragraph"/>
    <w:basedOn w:val="Normal"/>
    <w:uiPriority w:val="34"/>
    <w:qFormat/>
    <w:rsid w:val="00671A40"/>
    <w:pPr>
      <w:ind w:left="720"/>
      <w:contextualSpacing/>
    </w:pPr>
  </w:style>
  <w:style w:type="character" w:styleId="Hyperlink">
    <w:name w:val="Hyperlink"/>
    <w:basedOn w:val="DefaultParagraphFont"/>
    <w:unhideWhenUsed/>
    <w:rsid w:val="006E373F"/>
    <w:rPr>
      <w:color w:val="0000FF" w:themeColor="hyperlink"/>
      <w:u w:val="single"/>
    </w:rPr>
  </w:style>
  <w:style w:type="character" w:customStyle="1" w:styleId="UnresolvedMention">
    <w:name w:val="Unresolved Mention"/>
    <w:basedOn w:val="DefaultParagraphFont"/>
    <w:uiPriority w:val="99"/>
    <w:semiHidden/>
    <w:unhideWhenUsed/>
    <w:rsid w:val="006E373F"/>
    <w:rPr>
      <w:color w:val="605E5C"/>
      <w:shd w:val="clear" w:color="auto" w:fill="E1DFDD"/>
    </w:rPr>
  </w:style>
  <w:style w:type="character" w:styleId="FollowedHyperlink">
    <w:name w:val="FollowedHyperlink"/>
    <w:basedOn w:val="DefaultParagraphFont"/>
    <w:semiHidden/>
    <w:unhideWhenUsed/>
    <w:rsid w:val="006E373F"/>
    <w:rPr>
      <w:color w:val="800080" w:themeColor="followedHyperlink"/>
      <w:u w:val="single"/>
    </w:rPr>
  </w:style>
  <w:style w:type="paragraph" w:styleId="NormalWeb">
    <w:name w:val="Normal (Web)"/>
    <w:basedOn w:val="Normal"/>
    <w:uiPriority w:val="99"/>
    <w:unhideWhenUsed/>
    <w:rsid w:val="00A47941"/>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49359">
      <w:bodyDiv w:val="1"/>
      <w:marLeft w:val="0"/>
      <w:marRight w:val="0"/>
      <w:marTop w:val="0"/>
      <w:marBottom w:val="0"/>
      <w:divBdr>
        <w:top w:val="none" w:sz="0" w:space="0" w:color="auto"/>
        <w:left w:val="none" w:sz="0" w:space="0" w:color="auto"/>
        <w:bottom w:val="none" w:sz="0" w:space="0" w:color="auto"/>
        <w:right w:val="none" w:sz="0" w:space="0" w:color="auto"/>
      </w:divBdr>
    </w:div>
    <w:div w:id="176388962">
      <w:bodyDiv w:val="1"/>
      <w:marLeft w:val="0"/>
      <w:marRight w:val="0"/>
      <w:marTop w:val="0"/>
      <w:marBottom w:val="0"/>
      <w:divBdr>
        <w:top w:val="none" w:sz="0" w:space="0" w:color="auto"/>
        <w:left w:val="none" w:sz="0" w:space="0" w:color="auto"/>
        <w:bottom w:val="none" w:sz="0" w:space="0" w:color="auto"/>
        <w:right w:val="none" w:sz="0" w:space="0" w:color="auto"/>
      </w:divBdr>
    </w:div>
    <w:div w:id="205456605">
      <w:bodyDiv w:val="1"/>
      <w:marLeft w:val="0"/>
      <w:marRight w:val="0"/>
      <w:marTop w:val="0"/>
      <w:marBottom w:val="0"/>
      <w:divBdr>
        <w:top w:val="none" w:sz="0" w:space="0" w:color="auto"/>
        <w:left w:val="none" w:sz="0" w:space="0" w:color="auto"/>
        <w:bottom w:val="none" w:sz="0" w:space="0" w:color="auto"/>
        <w:right w:val="none" w:sz="0" w:space="0" w:color="auto"/>
      </w:divBdr>
    </w:div>
    <w:div w:id="596868640">
      <w:bodyDiv w:val="1"/>
      <w:marLeft w:val="0"/>
      <w:marRight w:val="0"/>
      <w:marTop w:val="0"/>
      <w:marBottom w:val="0"/>
      <w:divBdr>
        <w:top w:val="none" w:sz="0" w:space="0" w:color="auto"/>
        <w:left w:val="none" w:sz="0" w:space="0" w:color="auto"/>
        <w:bottom w:val="none" w:sz="0" w:space="0" w:color="auto"/>
        <w:right w:val="none" w:sz="0" w:space="0" w:color="auto"/>
      </w:divBdr>
    </w:div>
    <w:div w:id="779565482">
      <w:bodyDiv w:val="1"/>
      <w:marLeft w:val="0"/>
      <w:marRight w:val="0"/>
      <w:marTop w:val="0"/>
      <w:marBottom w:val="0"/>
      <w:divBdr>
        <w:top w:val="none" w:sz="0" w:space="0" w:color="auto"/>
        <w:left w:val="none" w:sz="0" w:space="0" w:color="auto"/>
        <w:bottom w:val="none" w:sz="0" w:space="0" w:color="auto"/>
        <w:right w:val="none" w:sz="0" w:space="0" w:color="auto"/>
      </w:divBdr>
    </w:div>
    <w:div w:id="945965260">
      <w:bodyDiv w:val="1"/>
      <w:marLeft w:val="0"/>
      <w:marRight w:val="0"/>
      <w:marTop w:val="0"/>
      <w:marBottom w:val="0"/>
      <w:divBdr>
        <w:top w:val="none" w:sz="0" w:space="0" w:color="auto"/>
        <w:left w:val="none" w:sz="0" w:space="0" w:color="auto"/>
        <w:bottom w:val="none" w:sz="0" w:space="0" w:color="auto"/>
        <w:right w:val="none" w:sz="0" w:space="0" w:color="auto"/>
      </w:divBdr>
    </w:div>
    <w:div w:id="1154636868">
      <w:bodyDiv w:val="1"/>
      <w:marLeft w:val="0"/>
      <w:marRight w:val="0"/>
      <w:marTop w:val="0"/>
      <w:marBottom w:val="0"/>
      <w:divBdr>
        <w:top w:val="none" w:sz="0" w:space="0" w:color="auto"/>
        <w:left w:val="none" w:sz="0" w:space="0" w:color="auto"/>
        <w:bottom w:val="none" w:sz="0" w:space="0" w:color="auto"/>
        <w:right w:val="none" w:sz="0" w:space="0" w:color="auto"/>
      </w:divBdr>
    </w:div>
    <w:div w:id="1306164456">
      <w:bodyDiv w:val="1"/>
      <w:marLeft w:val="0"/>
      <w:marRight w:val="0"/>
      <w:marTop w:val="0"/>
      <w:marBottom w:val="0"/>
      <w:divBdr>
        <w:top w:val="none" w:sz="0" w:space="0" w:color="auto"/>
        <w:left w:val="none" w:sz="0" w:space="0" w:color="auto"/>
        <w:bottom w:val="none" w:sz="0" w:space="0" w:color="auto"/>
        <w:right w:val="none" w:sz="0" w:space="0" w:color="auto"/>
      </w:divBdr>
    </w:div>
    <w:div w:id="1400709403">
      <w:bodyDiv w:val="1"/>
      <w:marLeft w:val="0"/>
      <w:marRight w:val="0"/>
      <w:marTop w:val="0"/>
      <w:marBottom w:val="0"/>
      <w:divBdr>
        <w:top w:val="none" w:sz="0" w:space="0" w:color="auto"/>
        <w:left w:val="none" w:sz="0" w:space="0" w:color="auto"/>
        <w:bottom w:val="none" w:sz="0" w:space="0" w:color="auto"/>
        <w:right w:val="none" w:sz="0" w:space="0" w:color="auto"/>
      </w:divBdr>
    </w:div>
    <w:div w:id="1464805542">
      <w:bodyDiv w:val="1"/>
      <w:marLeft w:val="0"/>
      <w:marRight w:val="0"/>
      <w:marTop w:val="0"/>
      <w:marBottom w:val="0"/>
      <w:divBdr>
        <w:top w:val="none" w:sz="0" w:space="0" w:color="auto"/>
        <w:left w:val="none" w:sz="0" w:space="0" w:color="auto"/>
        <w:bottom w:val="none" w:sz="0" w:space="0" w:color="auto"/>
        <w:right w:val="none" w:sz="0" w:space="0" w:color="auto"/>
      </w:divBdr>
    </w:div>
    <w:div w:id="1515723116">
      <w:bodyDiv w:val="1"/>
      <w:marLeft w:val="0"/>
      <w:marRight w:val="0"/>
      <w:marTop w:val="0"/>
      <w:marBottom w:val="0"/>
      <w:divBdr>
        <w:top w:val="none" w:sz="0" w:space="0" w:color="auto"/>
        <w:left w:val="none" w:sz="0" w:space="0" w:color="auto"/>
        <w:bottom w:val="none" w:sz="0" w:space="0" w:color="auto"/>
        <w:right w:val="none" w:sz="0" w:space="0" w:color="auto"/>
      </w:divBdr>
    </w:div>
    <w:div w:id="1553342171">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710108294">
      <w:bodyDiv w:val="1"/>
      <w:marLeft w:val="0"/>
      <w:marRight w:val="0"/>
      <w:marTop w:val="0"/>
      <w:marBottom w:val="0"/>
      <w:divBdr>
        <w:top w:val="none" w:sz="0" w:space="0" w:color="auto"/>
        <w:left w:val="none" w:sz="0" w:space="0" w:color="auto"/>
        <w:bottom w:val="none" w:sz="0" w:space="0" w:color="auto"/>
        <w:right w:val="none" w:sz="0" w:space="0" w:color="auto"/>
      </w:divBdr>
    </w:div>
    <w:div w:id="1801915678">
      <w:bodyDiv w:val="1"/>
      <w:marLeft w:val="0"/>
      <w:marRight w:val="0"/>
      <w:marTop w:val="0"/>
      <w:marBottom w:val="0"/>
      <w:divBdr>
        <w:top w:val="none" w:sz="0" w:space="0" w:color="auto"/>
        <w:left w:val="none" w:sz="0" w:space="0" w:color="auto"/>
        <w:bottom w:val="none" w:sz="0" w:space="0" w:color="auto"/>
        <w:right w:val="none" w:sz="0" w:space="0" w:color="auto"/>
      </w:divBdr>
    </w:div>
    <w:div w:id="1906260443">
      <w:bodyDiv w:val="1"/>
      <w:marLeft w:val="0"/>
      <w:marRight w:val="0"/>
      <w:marTop w:val="0"/>
      <w:marBottom w:val="0"/>
      <w:divBdr>
        <w:top w:val="none" w:sz="0" w:space="0" w:color="auto"/>
        <w:left w:val="none" w:sz="0" w:space="0" w:color="auto"/>
        <w:bottom w:val="none" w:sz="0" w:space="0" w:color="auto"/>
        <w:right w:val="none" w:sz="0" w:space="0" w:color="auto"/>
      </w:divBdr>
    </w:div>
    <w:div w:id="207804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07/relationships/hdphoto" Target="media/hdphoto2.wd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bandicam.com/free-screen-record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Unicon\Curriculum_Templates\CCNA_Security_P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06FA5-3A1C-4694-9559-E0262F9CD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CCNA_Security_PT-Template</Template>
  <TotalTime>1670</TotalTime>
  <Pages>45</Pages>
  <Words>2693</Words>
  <Characters>15355</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spennock</dc:creator>
  <cp:lastModifiedBy>HP</cp:lastModifiedBy>
  <cp:revision>23</cp:revision>
  <cp:lastPrinted>2022-04-11T11:31:00Z</cp:lastPrinted>
  <dcterms:created xsi:type="dcterms:W3CDTF">2023-04-10T08:34:00Z</dcterms:created>
  <dcterms:modified xsi:type="dcterms:W3CDTF">2023-04-15T08:17:00Z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d50b17c2caede779e6a5f3286ab934a823587e58d3585ac17de97bc72c65b66d</vt:lpwstr>
  </property>
</Properties>
</file>